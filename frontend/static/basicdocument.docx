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3473" w14:textId="77777777" w:rsidR="007B3674" w:rsidRDefault="009165DC" w:rsidP="00264DE1">
      <w:r>
        <w:rPr>
          <w:noProof/>
        </w:rPr>
        <w:drawing>
          <wp:anchor distT="0" distB="0" distL="114300" distR="114300" simplePos="0" relativeHeight="251659265" behindDoc="0" locked="0" layoutInCell="1" allowOverlap="1" wp14:anchorId="4A8379E8" wp14:editId="1A432A1F">
            <wp:simplePos x="0" y="0"/>
            <wp:positionH relativeFrom="margin">
              <wp:posOffset>3802380</wp:posOffset>
            </wp:positionH>
            <wp:positionV relativeFrom="margin">
              <wp:posOffset>3175</wp:posOffset>
            </wp:positionV>
            <wp:extent cx="1920240" cy="929005"/>
            <wp:effectExtent l="0" t="0" r="3810" b="4445"/>
            <wp:wrapSquare wrapText="bothSides"/>
            <wp:docPr id="1136539668" name="Picture 3" descr="A logo with blue and green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39668" name="Picture 3" descr="A logo with blue and green color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B05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7C5ADFE" wp14:editId="1EDFA6AD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3741420" cy="1571625"/>
                <wp:effectExtent l="0" t="0" r="0" b="952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1420" cy="157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73727" w14:textId="77777777" w:rsidR="00792B05" w:rsidRPr="00B97A0B" w:rsidRDefault="007176F5" w:rsidP="00C66C09">
                            <w:pPr>
                              <w:pStyle w:val="Project"/>
                            </w:pPr>
                            <w:r>
                              <w:t>[Project</w:t>
                            </w:r>
                            <w:r w:rsidR="00DD5767">
                              <w:t xml:space="preserve"> </w:t>
                            </w:r>
                            <w:r w:rsidR="00DD5767" w:rsidRPr="00BA4517">
                              <w:rPr>
                                <w:highlight w:val="yellow"/>
                              </w:rPr>
                              <w:t>(</w:t>
                            </w:r>
                            <w:r w:rsidR="00BA4517" w:rsidRPr="00BA4517">
                              <w:rPr>
                                <w:highlight w:val="yellow"/>
                              </w:rPr>
                              <w:t xml:space="preserve">use </w:t>
                            </w:r>
                            <w:r w:rsidR="00DD5767" w:rsidRPr="00BA4517">
                              <w:rPr>
                                <w:highlight w:val="yellow"/>
                              </w:rPr>
                              <w:t>Project style</w:t>
                            </w:r>
                            <w:r w:rsidR="00BA4517" w:rsidRPr="00BA4517">
                              <w:rPr>
                                <w:highlight w:val="yellow"/>
                              </w:rPr>
                              <w:t>)</w:t>
                            </w:r>
                            <w:r>
                              <w:t>]</w:t>
                            </w:r>
                          </w:p>
                          <w:p w14:paraId="1B9BC3F0" w14:textId="77777777" w:rsidR="00AE0435" w:rsidRPr="00B97A0B" w:rsidRDefault="00BA5A84" w:rsidP="00C66C09">
                            <w:pPr>
                              <w:pStyle w:val="Title"/>
                            </w:pPr>
                            <w:r>
                              <w:t>[Title</w:t>
                            </w:r>
                            <w:r w:rsidR="00BA4517">
                              <w:t xml:space="preserve"> </w:t>
                            </w:r>
                            <w:r w:rsidR="00BA4517" w:rsidRPr="00BA4517">
                              <w:rPr>
                                <w:highlight w:val="yellow"/>
                              </w:rPr>
                              <w:t>(use Title style)</w:t>
                            </w:r>
                            <w:r>
                              <w:t>]</w:t>
                            </w:r>
                          </w:p>
                          <w:p w14:paraId="41B88FD3" w14:textId="77777777" w:rsidR="00AE0435" w:rsidRPr="00E9792F" w:rsidRDefault="007176F5" w:rsidP="00792B05">
                            <w:pPr>
                              <w:jc w:val="right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</w:rPr>
                              <w:t>[</w:t>
                            </w:r>
                            <w:r w:rsidR="00CC4D75">
                              <w:rPr>
                                <w:rFonts w:asciiTheme="majorHAnsi" w:hAnsiTheme="majorHAnsi"/>
                                <w:sz w:val="24"/>
                              </w:rPr>
                              <w:t>date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5AD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75pt;width:294.6pt;height:123.7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" stroked="f">
                <v:textbox>
                  <w:txbxContent>
                    <w:p w14:paraId="5EC73727" w14:textId="77777777" w:rsidR="00792B05" w:rsidRPr="00B97A0B" w:rsidRDefault="007176F5" w:rsidP="00C66C09">
                      <w:pPr>
                        <w:pStyle w:val="Project"/>
                      </w:pPr>
                      <w:r>
                        <w:t>[Project</w:t>
                      </w:r>
                      <w:r w:rsidR="00DD5767">
                        <w:t xml:space="preserve"> </w:t>
                      </w:r>
                      <w:r w:rsidR="00DD5767" w:rsidRPr="00BA4517">
                        <w:rPr>
                          <w:highlight w:val="yellow"/>
                        </w:rPr>
                        <w:t>(</w:t>
                      </w:r>
                      <w:r w:rsidR="00BA4517" w:rsidRPr="00BA4517">
                        <w:rPr>
                          <w:highlight w:val="yellow"/>
                        </w:rPr>
                        <w:t xml:space="preserve">use </w:t>
                      </w:r>
                      <w:r w:rsidR="00DD5767" w:rsidRPr="00BA4517">
                        <w:rPr>
                          <w:highlight w:val="yellow"/>
                        </w:rPr>
                        <w:t>Project style</w:t>
                      </w:r>
                      <w:r w:rsidR="00BA4517" w:rsidRPr="00BA4517">
                        <w:rPr>
                          <w:highlight w:val="yellow"/>
                        </w:rPr>
                        <w:t>)</w:t>
                      </w:r>
                      <w:r>
                        <w:t>]</w:t>
                      </w:r>
                    </w:p>
                    <w:p w14:paraId="1B9BC3F0" w14:textId="77777777" w:rsidR="00AE0435" w:rsidRPr="00B97A0B" w:rsidRDefault="00BA5A84" w:rsidP="00C66C09">
                      <w:pPr>
                        <w:pStyle w:val="Title"/>
                      </w:pPr>
                      <w:r>
                        <w:t>[Title</w:t>
                      </w:r>
                      <w:r w:rsidR="00BA4517">
                        <w:t xml:space="preserve"> </w:t>
                      </w:r>
                      <w:r w:rsidR="00BA4517" w:rsidRPr="00BA4517">
                        <w:rPr>
                          <w:highlight w:val="yellow"/>
                        </w:rPr>
                        <w:t>(use Title style)</w:t>
                      </w:r>
                      <w:r>
                        <w:t>]</w:t>
                      </w:r>
                    </w:p>
                    <w:p w14:paraId="41B88FD3" w14:textId="77777777" w:rsidR="00AE0435" w:rsidRPr="00E9792F" w:rsidRDefault="007176F5" w:rsidP="00792B05">
                      <w:pPr>
                        <w:jc w:val="right"/>
                        <w:rPr>
                          <w:rFonts w:asciiTheme="majorHAnsi" w:hAnsiTheme="majorHAnsi"/>
                          <w:sz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</w:rPr>
                        <w:t>[</w:t>
                      </w:r>
                      <w:r w:rsidR="00CC4D75">
                        <w:rPr>
                          <w:rFonts w:asciiTheme="majorHAnsi" w:hAnsiTheme="majorHAnsi"/>
                          <w:sz w:val="24"/>
                        </w:rPr>
                        <w:t>date</w:t>
                      </w:r>
                      <w:r>
                        <w:rPr>
                          <w:rFonts w:asciiTheme="majorHAnsi" w:hAnsiTheme="majorHAnsi"/>
                          <w:sz w:val="24"/>
                        </w:rP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3674" w:rsidRPr="007B3674">
        <w:t xml:space="preserve"> </w:t>
      </w:r>
    </w:p>
    <w:p w14:paraId="049DE551" w14:textId="77777777" w:rsidR="00C66C09" w:rsidRDefault="00C66C09" w:rsidP="00264DE1">
      <w:pPr>
        <w:sectPr w:rsidR="00C66C09" w:rsidSect="00270840">
          <w:footerReference w:type="default" r:id="rId12"/>
          <w:pgSz w:w="11906" w:h="16838"/>
          <w:pgMar w:top="1135" w:right="1440" w:bottom="1440" w:left="1440" w:header="708" w:footer="708" w:gutter="0"/>
          <w:cols w:space="708"/>
          <w:docGrid w:linePitch="360"/>
        </w:sectPr>
      </w:pPr>
    </w:p>
    <w:p w14:paraId="3872F71E" w14:textId="77777777" w:rsidR="00C66C09" w:rsidRPr="007E1F7F" w:rsidRDefault="00C66C09" w:rsidP="00264DE1"/>
    <w:p w14:paraId="2D7F178F" w14:textId="77777777" w:rsidR="007B3674" w:rsidRPr="007F1F96" w:rsidRDefault="007B3674" w:rsidP="007B3674">
      <w:pPr>
        <w:rPr>
          <w:noProof/>
        </w:rPr>
      </w:pPr>
    </w:p>
    <w:p w14:paraId="7FB7A4BC" w14:textId="77777777" w:rsidR="00DD2DFB" w:rsidRDefault="00DD2DFB" w:rsidP="007B3674">
      <w:pPr>
        <w:rPr>
          <w:noProof/>
        </w:rPr>
        <w:sectPr w:rsidR="00DD2DFB" w:rsidSect="00C66C09">
          <w:type w:val="continuous"/>
          <w:pgSz w:w="11906" w:h="16838"/>
          <w:pgMar w:top="1135" w:right="1440" w:bottom="1440" w:left="1440" w:header="708" w:footer="708" w:gutter="0"/>
          <w:cols w:space="708"/>
          <w:docGrid w:linePitch="360"/>
        </w:sectPr>
      </w:pPr>
    </w:p>
    <w:p w14:paraId="4337ADB1" w14:textId="77777777" w:rsidR="00A06184" w:rsidRDefault="0080480C" w:rsidP="00DC28B7">
      <w:pPr>
        <w:pStyle w:val="Heading1"/>
      </w:pPr>
      <w:r>
        <w:t xml:space="preserve">Numbered </w:t>
      </w:r>
      <w:r w:rsidR="00BA5A84" w:rsidRPr="0080480C">
        <w:t>Heading</w:t>
      </w:r>
      <w:r>
        <w:t xml:space="preserve"> </w:t>
      </w:r>
      <w:r w:rsidRPr="0080480C">
        <w:rPr>
          <w:highlight w:val="yellow"/>
        </w:rPr>
        <w:t>(use Heading 1 style)</w:t>
      </w:r>
    </w:p>
    <w:p w14:paraId="4A0F40A2" w14:textId="77777777" w:rsidR="0080480C" w:rsidRPr="0080480C" w:rsidRDefault="0080480C" w:rsidP="0080480C">
      <w:pPr>
        <w:pStyle w:val="Heading2"/>
      </w:pPr>
      <w:r>
        <w:t xml:space="preserve">Headings without numbers </w:t>
      </w:r>
      <w:r w:rsidRPr="0080480C">
        <w:rPr>
          <w:highlight w:val="yellow"/>
        </w:rPr>
        <w:t>(use Heading 2 style)</w:t>
      </w:r>
    </w:p>
    <w:p w14:paraId="462F5ED1" w14:textId="77777777" w:rsidR="00D93875" w:rsidRDefault="0080480C" w:rsidP="00D93875">
      <w:pPr>
        <w:rPr>
          <w:lang w:eastAsia="en-GB"/>
        </w:rPr>
      </w:pPr>
      <w:r>
        <w:rPr>
          <w:lang w:eastAsia="en-GB"/>
        </w:rPr>
        <w:t xml:space="preserve">Body text </w:t>
      </w:r>
      <w:r w:rsidRPr="00C66C09">
        <w:rPr>
          <w:highlight w:val="yellow"/>
          <w:lang w:eastAsia="en-GB"/>
        </w:rPr>
        <w:t>(use Normal style)</w:t>
      </w:r>
    </w:p>
    <w:p w14:paraId="22555B35" w14:textId="77777777" w:rsidR="00F54660" w:rsidRDefault="00F54660" w:rsidP="00D93875">
      <w:pPr>
        <w:rPr>
          <w:lang w:eastAsia="en-GB"/>
        </w:rPr>
      </w:pPr>
    </w:p>
    <w:p w14:paraId="3F98CD95" w14:textId="77777777" w:rsidR="00F54660" w:rsidRPr="00F54660" w:rsidRDefault="00F54660" w:rsidP="00F54660">
      <w:pPr>
        <w:rPr>
          <w:lang w:eastAsia="en-GB"/>
        </w:rPr>
      </w:pPr>
    </w:p>
    <w:sectPr w:rsidR="00F54660" w:rsidRPr="00F54660" w:rsidSect="00DD2DFB">
      <w:type w:val="continuous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ED133" w14:textId="77777777" w:rsidR="00BD6D00" w:rsidRDefault="00BD6D00" w:rsidP="001F0682">
      <w:pPr>
        <w:spacing w:after="0" w:line="240" w:lineRule="auto"/>
      </w:pPr>
      <w:r>
        <w:separator/>
      </w:r>
    </w:p>
  </w:endnote>
  <w:endnote w:type="continuationSeparator" w:id="0">
    <w:p w14:paraId="625819D0" w14:textId="77777777" w:rsidR="00BD6D00" w:rsidRDefault="00BD6D00" w:rsidP="001F0682">
      <w:pPr>
        <w:spacing w:after="0" w:line="240" w:lineRule="auto"/>
      </w:pPr>
      <w:r>
        <w:continuationSeparator/>
      </w:r>
    </w:p>
  </w:endnote>
  <w:endnote w:type="continuationNotice" w:id="1">
    <w:p w14:paraId="6EF3CAFF" w14:textId="77777777" w:rsidR="00BD6D00" w:rsidRDefault="00BD6D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984637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5FE091" w14:textId="77777777" w:rsidR="0031656B" w:rsidRDefault="0031656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36D8CA" w14:textId="77777777" w:rsidR="0031656B" w:rsidRDefault="003165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EF52F" w14:textId="77777777" w:rsidR="00BD6D00" w:rsidRDefault="00BD6D00" w:rsidP="001F0682">
      <w:pPr>
        <w:spacing w:after="0" w:line="240" w:lineRule="auto"/>
      </w:pPr>
      <w:r>
        <w:separator/>
      </w:r>
    </w:p>
  </w:footnote>
  <w:footnote w:type="continuationSeparator" w:id="0">
    <w:p w14:paraId="45E7E10F" w14:textId="77777777" w:rsidR="00BD6D00" w:rsidRDefault="00BD6D00" w:rsidP="001F0682">
      <w:pPr>
        <w:spacing w:after="0" w:line="240" w:lineRule="auto"/>
      </w:pPr>
      <w:r>
        <w:continuationSeparator/>
      </w:r>
    </w:p>
  </w:footnote>
  <w:footnote w:type="continuationNotice" w:id="1">
    <w:p w14:paraId="20CFC28C" w14:textId="77777777" w:rsidR="00BD6D00" w:rsidRDefault="00BD6D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045CF"/>
    <w:multiLevelType w:val="hybridMultilevel"/>
    <w:tmpl w:val="8868A84C"/>
    <w:lvl w:ilvl="0" w:tplc="FC78285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B37CC"/>
    <w:multiLevelType w:val="hybridMultilevel"/>
    <w:tmpl w:val="45F2E5B8"/>
    <w:lvl w:ilvl="0" w:tplc="56EC2F18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90531"/>
    <w:multiLevelType w:val="multilevel"/>
    <w:tmpl w:val="D51413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2636285F"/>
    <w:multiLevelType w:val="hybridMultilevel"/>
    <w:tmpl w:val="19983D62"/>
    <w:lvl w:ilvl="0" w:tplc="642ED87A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E1C2B"/>
    <w:multiLevelType w:val="multilevel"/>
    <w:tmpl w:val="A83CA15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30752352"/>
    <w:multiLevelType w:val="hybridMultilevel"/>
    <w:tmpl w:val="72D03840"/>
    <w:lvl w:ilvl="0" w:tplc="EE24A2AA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B3447"/>
    <w:multiLevelType w:val="hybridMultilevel"/>
    <w:tmpl w:val="CFBE69BA"/>
    <w:lvl w:ilvl="0" w:tplc="9510119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10CF9"/>
    <w:multiLevelType w:val="multilevel"/>
    <w:tmpl w:val="B8D8E0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37C37096"/>
    <w:multiLevelType w:val="hybridMultilevel"/>
    <w:tmpl w:val="0FE4ECCA"/>
    <w:lvl w:ilvl="0" w:tplc="BA7A574E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13425"/>
    <w:multiLevelType w:val="hybridMultilevel"/>
    <w:tmpl w:val="D60632BE"/>
    <w:lvl w:ilvl="0" w:tplc="FF38C862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76323"/>
    <w:multiLevelType w:val="hybridMultilevel"/>
    <w:tmpl w:val="FB8A7186"/>
    <w:lvl w:ilvl="0" w:tplc="642ED87A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CA0121"/>
    <w:multiLevelType w:val="multilevel"/>
    <w:tmpl w:val="17240A4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4AD63BAE"/>
    <w:multiLevelType w:val="hybridMultilevel"/>
    <w:tmpl w:val="09020082"/>
    <w:lvl w:ilvl="0" w:tplc="F398930A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A553D"/>
    <w:multiLevelType w:val="multilevel"/>
    <w:tmpl w:val="767261E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52C22EC1"/>
    <w:multiLevelType w:val="hybridMultilevel"/>
    <w:tmpl w:val="5450DFDA"/>
    <w:lvl w:ilvl="0" w:tplc="642ED87A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063D6F"/>
    <w:multiLevelType w:val="hybridMultilevel"/>
    <w:tmpl w:val="EED05C9C"/>
    <w:lvl w:ilvl="0" w:tplc="4B8A6D2E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93C5E"/>
    <w:multiLevelType w:val="hybridMultilevel"/>
    <w:tmpl w:val="2E8882EA"/>
    <w:lvl w:ilvl="0" w:tplc="642ED87A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522B3E"/>
    <w:multiLevelType w:val="hybridMultilevel"/>
    <w:tmpl w:val="7FF660FE"/>
    <w:lvl w:ilvl="0" w:tplc="565C728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125CD"/>
    <w:multiLevelType w:val="hybridMultilevel"/>
    <w:tmpl w:val="C56432AE"/>
    <w:lvl w:ilvl="0" w:tplc="A8B4702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65323"/>
    <w:multiLevelType w:val="hybridMultilevel"/>
    <w:tmpl w:val="0964C67A"/>
    <w:lvl w:ilvl="0" w:tplc="34CE420A">
      <w:start w:val="1"/>
      <w:numFmt w:val="bullet"/>
      <w:pStyle w:val="Bullet1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382EAC2">
      <w:start w:val="1"/>
      <w:numFmt w:val="bullet"/>
      <w:pStyle w:val="Bullet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420353"/>
    <w:multiLevelType w:val="multilevel"/>
    <w:tmpl w:val="52FE74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713B40C1"/>
    <w:multiLevelType w:val="multilevel"/>
    <w:tmpl w:val="FBF0E1E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781649466">
    <w:abstractNumId w:val="19"/>
  </w:num>
  <w:num w:numId="2" w16cid:durableId="952633880">
    <w:abstractNumId w:val="4"/>
  </w:num>
  <w:num w:numId="3" w16cid:durableId="1921059394">
    <w:abstractNumId w:val="13"/>
  </w:num>
  <w:num w:numId="4" w16cid:durableId="1769276407">
    <w:abstractNumId w:val="11"/>
  </w:num>
  <w:num w:numId="5" w16cid:durableId="788545737">
    <w:abstractNumId w:val="21"/>
  </w:num>
  <w:num w:numId="6" w16cid:durableId="646933114">
    <w:abstractNumId w:val="7"/>
  </w:num>
  <w:num w:numId="7" w16cid:durableId="575474021">
    <w:abstractNumId w:val="2"/>
  </w:num>
  <w:num w:numId="8" w16cid:durableId="1129057839">
    <w:abstractNumId w:val="20"/>
  </w:num>
  <w:num w:numId="9" w16cid:durableId="1667858024">
    <w:abstractNumId w:val="5"/>
  </w:num>
  <w:num w:numId="10" w16cid:durableId="599873937">
    <w:abstractNumId w:val="17"/>
  </w:num>
  <w:num w:numId="11" w16cid:durableId="859507917">
    <w:abstractNumId w:val="9"/>
  </w:num>
  <w:num w:numId="12" w16cid:durableId="1405567723">
    <w:abstractNumId w:val="18"/>
  </w:num>
  <w:num w:numId="13" w16cid:durableId="234819391">
    <w:abstractNumId w:val="0"/>
  </w:num>
  <w:num w:numId="14" w16cid:durableId="1101414141">
    <w:abstractNumId w:val="8"/>
  </w:num>
  <w:num w:numId="15" w16cid:durableId="232618918">
    <w:abstractNumId w:val="15"/>
  </w:num>
  <w:num w:numId="16" w16cid:durableId="1226143165">
    <w:abstractNumId w:val="6"/>
  </w:num>
  <w:num w:numId="17" w16cid:durableId="708992503">
    <w:abstractNumId w:val="1"/>
  </w:num>
  <w:num w:numId="18" w16cid:durableId="760025837">
    <w:abstractNumId w:val="14"/>
  </w:num>
  <w:num w:numId="19" w16cid:durableId="226258668">
    <w:abstractNumId w:val="3"/>
  </w:num>
  <w:num w:numId="20" w16cid:durableId="160659225">
    <w:abstractNumId w:val="10"/>
  </w:num>
  <w:num w:numId="21" w16cid:durableId="1988511960">
    <w:abstractNumId w:val="16"/>
  </w:num>
  <w:num w:numId="22" w16cid:durableId="1421366719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1E"/>
    <w:rsid w:val="000002D5"/>
    <w:rsid w:val="00001328"/>
    <w:rsid w:val="000017C8"/>
    <w:rsid w:val="00002082"/>
    <w:rsid w:val="00004640"/>
    <w:rsid w:val="00006EE5"/>
    <w:rsid w:val="00007A8D"/>
    <w:rsid w:val="000101E7"/>
    <w:rsid w:val="0001077D"/>
    <w:rsid w:val="00010EC3"/>
    <w:rsid w:val="00015DB6"/>
    <w:rsid w:val="00016A4A"/>
    <w:rsid w:val="00017D3C"/>
    <w:rsid w:val="000206E3"/>
    <w:rsid w:val="00020D50"/>
    <w:rsid w:val="00021928"/>
    <w:rsid w:val="00022232"/>
    <w:rsid w:val="00022AE6"/>
    <w:rsid w:val="00023B8E"/>
    <w:rsid w:val="00025051"/>
    <w:rsid w:val="00025189"/>
    <w:rsid w:val="00026867"/>
    <w:rsid w:val="000269F0"/>
    <w:rsid w:val="000275F6"/>
    <w:rsid w:val="000277B5"/>
    <w:rsid w:val="00030668"/>
    <w:rsid w:val="00032DF5"/>
    <w:rsid w:val="00033E16"/>
    <w:rsid w:val="00034223"/>
    <w:rsid w:val="00034E57"/>
    <w:rsid w:val="00036E34"/>
    <w:rsid w:val="000375D5"/>
    <w:rsid w:val="00040909"/>
    <w:rsid w:val="0004357D"/>
    <w:rsid w:val="00044707"/>
    <w:rsid w:val="00044ECF"/>
    <w:rsid w:val="0004653B"/>
    <w:rsid w:val="00051BEA"/>
    <w:rsid w:val="00052013"/>
    <w:rsid w:val="0005206A"/>
    <w:rsid w:val="000535B2"/>
    <w:rsid w:val="000539CB"/>
    <w:rsid w:val="00055508"/>
    <w:rsid w:val="00055C21"/>
    <w:rsid w:val="00056AE6"/>
    <w:rsid w:val="00060D0D"/>
    <w:rsid w:val="00060D4D"/>
    <w:rsid w:val="00061699"/>
    <w:rsid w:val="000617B1"/>
    <w:rsid w:val="00062209"/>
    <w:rsid w:val="0006265A"/>
    <w:rsid w:val="000636E6"/>
    <w:rsid w:val="000658A3"/>
    <w:rsid w:val="00067469"/>
    <w:rsid w:val="0007069C"/>
    <w:rsid w:val="000725AE"/>
    <w:rsid w:val="00072610"/>
    <w:rsid w:val="00072D14"/>
    <w:rsid w:val="00072E33"/>
    <w:rsid w:val="00073133"/>
    <w:rsid w:val="00073C4B"/>
    <w:rsid w:val="00073DEE"/>
    <w:rsid w:val="0007738C"/>
    <w:rsid w:val="0007749E"/>
    <w:rsid w:val="00077942"/>
    <w:rsid w:val="00077CDC"/>
    <w:rsid w:val="00077E36"/>
    <w:rsid w:val="0008136C"/>
    <w:rsid w:val="000815F8"/>
    <w:rsid w:val="00081D66"/>
    <w:rsid w:val="00086820"/>
    <w:rsid w:val="00087111"/>
    <w:rsid w:val="0008739A"/>
    <w:rsid w:val="00087CB4"/>
    <w:rsid w:val="000905AD"/>
    <w:rsid w:val="000907F3"/>
    <w:rsid w:val="0009271C"/>
    <w:rsid w:val="00092BFE"/>
    <w:rsid w:val="00092C7C"/>
    <w:rsid w:val="00092CA4"/>
    <w:rsid w:val="00093D40"/>
    <w:rsid w:val="00094187"/>
    <w:rsid w:val="00096454"/>
    <w:rsid w:val="00097970"/>
    <w:rsid w:val="000979A1"/>
    <w:rsid w:val="000A054F"/>
    <w:rsid w:val="000A1962"/>
    <w:rsid w:val="000A3C6A"/>
    <w:rsid w:val="000A5061"/>
    <w:rsid w:val="000A5812"/>
    <w:rsid w:val="000A5950"/>
    <w:rsid w:val="000A5E6B"/>
    <w:rsid w:val="000A674E"/>
    <w:rsid w:val="000A7005"/>
    <w:rsid w:val="000A784E"/>
    <w:rsid w:val="000A7A6F"/>
    <w:rsid w:val="000B0E46"/>
    <w:rsid w:val="000B19D8"/>
    <w:rsid w:val="000B3770"/>
    <w:rsid w:val="000B4054"/>
    <w:rsid w:val="000B49F6"/>
    <w:rsid w:val="000B5DFB"/>
    <w:rsid w:val="000C0041"/>
    <w:rsid w:val="000C0EDC"/>
    <w:rsid w:val="000C128A"/>
    <w:rsid w:val="000C1E63"/>
    <w:rsid w:val="000C3E3A"/>
    <w:rsid w:val="000C4AE8"/>
    <w:rsid w:val="000C4CF9"/>
    <w:rsid w:val="000C50A2"/>
    <w:rsid w:val="000C5C66"/>
    <w:rsid w:val="000C6B9F"/>
    <w:rsid w:val="000D0F34"/>
    <w:rsid w:val="000D25DE"/>
    <w:rsid w:val="000D2F6C"/>
    <w:rsid w:val="000D3ECA"/>
    <w:rsid w:val="000D42CE"/>
    <w:rsid w:val="000E0105"/>
    <w:rsid w:val="000E0969"/>
    <w:rsid w:val="000E0A1E"/>
    <w:rsid w:val="000E2046"/>
    <w:rsid w:val="000E3FA0"/>
    <w:rsid w:val="000E49FA"/>
    <w:rsid w:val="000E4E49"/>
    <w:rsid w:val="000E4EC1"/>
    <w:rsid w:val="000E5FD1"/>
    <w:rsid w:val="000E667D"/>
    <w:rsid w:val="000E6E98"/>
    <w:rsid w:val="000F1CB8"/>
    <w:rsid w:val="000F24B6"/>
    <w:rsid w:val="000F2693"/>
    <w:rsid w:val="000F37C8"/>
    <w:rsid w:val="000F383E"/>
    <w:rsid w:val="000F742F"/>
    <w:rsid w:val="000F75A6"/>
    <w:rsid w:val="0010189E"/>
    <w:rsid w:val="0010453E"/>
    <w:rsid w:val="001074DB"/>
    <w:rsid w:val="0010754C"/>
    <w:rsid w:val="0010787F"/>
    <w:rsid w:val="001103F9"/>
    <w:rsid w:val="001105CC"/>
    <w:rsid w:val="00110ED0"/>
    <w:rsid w:val="00111BD0"/>
    <w:rsid w:val="00111DB9"/>
    <w:rsid w:val="00112099"/>
    <w:rsid w:val="001128C1"/>
    <w:rsid w:val="00113A77"/>
    <w:rsid w:val="0011444F"/>
    <w:rsid w:val="00116591"/>
    <w:rsid w:val="0011691A"/>
    <w:rsid w:val="00116EC5"/>
    <w:rsid w:val="0011759F"/>
    <w:rsid w:val="0012181E"/>
    <w:rsid w:val="0012193A"/>
    <w:rsid w:val="0012224E"/>
    <w:rsid w:val="00122BDC"/>
    <w:rsid w:val="00123AF4"/>
    <w:rsid w:val="00123BE0"/>
    <w:rsid w:val="00124647"/>
    <w:rsid w:val="0012707D"/>
    <w:rsid w:val="00130AE6"/>
    <w:rsid w:val="00131C38"/>
    <w:rsid w:val="00132BBB"/>
    <w:rsid w:val="00133E9C"/>
    <w:rsid w:val="0013418C"/>
    <w:rsid w:val="0013488A"/>
    <w:rsid w:val="00135C80"/>
    <w:rsid w:val="00136698"/>
    <w:rsid w:val="00136749"/>
    <w:rsid w:val="00136D29"/>
    <w:rsid w:val="00137060"/>
    <w:rsid w:val="001378A5"/>
    <w:rsid w:val="00140A1C"/>
    <w:rsid w:val="00141B29"/>
    <w:rsid w:val="00142405"/>
    <w:rsid w:val="00142995"/>
    <w:rsid w:val="001433E7"/>
    <w:rsid w:val="001439F5"/>
    <w:rsid w:val="00143FBD"/>
    <w:rsid w:val="00144385"/>
    <w:rsid w:val="00144F7C"/>
    <w:rsid w:val="0014734D"/>
    <w:rsid w:val="00150914"/>
    <w:rsid w:val="00153061"/>
    <w:rsid w:val="00156B17"/>
    <w:rsid w:val="00156F05"/>
    <w:rsid w:val="001609E1"/>
    <w:rsid w:val="00162AA4"/>
    <w:rsid w:val="00162F59"/>
    <w:rsid w:val="00165B40"/>
    <w:rsid w:val="00171477"/>
    <w:rsid w:val="0017211C"/>
    <w:rsid w:val="001730E0"/>
    <w:rsid w:val="00174742"/>
    <w:rsid w:val="00176FE9"/>
    <w:rsid w:val="001804F7"/>
    <w:rsid w:val="001828E3"/>
    <w:rsid w:val="00183E2B"/>
    <w:rsid w:val="00187290"/>
    <w:rsid w:val="00187768"/>
    <w:rsid w:val="00191B9E"/>
    <w:rsid w:val="00191D89"/>
    <w:rsid w:val="00194D30"/>
    <w:rsid w:val="00195CFF"/>
    <w:rsid w:val="0019612D"/>
    <w:rsid w:val="001A007A"/>
    <w:rsid w:val="001A0C8D"/>
    <w:rsid w:val="001A124D"/>
    <w:rsid w:val="001A21EF"/>
    <w:rsid w:val="001A28E7"/>
    <w:rsid w:val="001A50C6"/>
    <w:rsid w:val="001A5252"/>
    <w:rsid w:val="001A5C71"/>
    <w:rsid w:val="001A5EC5"/>
    <w:rsid w:val="001A7842"/>
    <w:rsid w:val="001B1B5E"/>
    <w:rsid w:val="001B2099"/>
    <w:rsid w:val="001B3599"/>
    <w:rsid w:val="001B3BF5"/>
    <w:rsid w:val="001B43E0"/>
    <w:rsid w:val="001B5487"/>
    <w:rsid w:val="001B5CB0"/>
    <w:rsid w:val="001B62E4"/>
    <w:rsid w:val="001B6595"/>
    <w:rsid w:val="001C0182"/>
    <w:rsid w:val="001C3227"/>
    <w:rsid w:val="001C3FCB"/>
    <w:rsid w:val="001C45C8"/>
    <w:rsid w:val="001C4ADE"/>
    <w:rsid w:val="001C6033"/>
    <w:rsid w:val="001C655D"/>
    <w:rsid w:val="001C728F"/>
    <w:rsid w:val="001D088F"/>
    <w:rsid w:val="001D1670"/>
    <w:rsid w:val="001D2EA2"/>
    <w:rsid w:val="001D3ED1"/>
    <w:rsid w:val="001D4E6A"/>
    <w:rsid w:val="001D4FBE"/>
    <w:rsid w:val="001D536D"/>
    <w:rsid w:val="001D5E6C"/>
    <w:rsid w:val="001D643C"/>
    <w:rsid w:val="001E055A"/>
    <w:rsid w:val="001E211B"/>
    <w:rsid w:val="001E22EB"/>
    <w:rsid w:val="001E27EE"/>
    <w:rsid w:val="001E3BA7"/>
    <w:rsid w:val="001E4EFB"/>
    <w:rsid w:val="001E709C"/>
    <w:rsid w:val="001F0682"/>
    <w:rsid w:val="001F0E78"/>
    <w:rsid w:val="001F16BB"/>
    <w:rsid w:val="001F1BDE"/>
    <w:rsid w:val="001F1DF0"/>
    <w:rsid w:val="001F41E3"/>
    <w:rsid w:val="001F4CA3"/>
    <w:rsid w:val="001F50A3"/>
    <w:rsid w:val="00200297"/>
    <w:rsid w:val="00200D3F"/>
    <w:rsid w:val="002030C8"/>
    <w:rsid w:val="002034BB"/>
    <w:rsid w:val="00203980"/>
    <w:rsid w:val="002055EA"/>
    <w:rsid w:val="00210093"/>
    <w:rsid w:val="0021151A"/>
    <w:rsid w:val="0021279D"/>
    <w:rsid w:val="00213190"/>
    <w:rsid w:val="0021431F"/>
    <w:rsid w:val="00214A75"/>
    <w:rsid w:val="0021511E"/>
    <w:rsid w:val="00216196"/>
    <w:rsid w:val="0021788E"/>
    <w:rsid w:val="002201DE"/>
    <w:rsid w:val="00221DB8"/>
    <w:rsid w:val="00222AF7"/>
    <w:rsid w:val="00222E5D"/>
    <w:rsid w:val="0022306E"/>
    <w:rsid w:val="0022689A"/>
    <w:rsid w:val="002278FD"/>
    <w:rsid w:val="00230A42"/>
    <w:rsid w:val="00230DB5"/>
    <w:rsid w:val="00231705"/>
    <w:rsid w:val="002339DF"/>
    <w:rsid w:val="00234AA0"/>
    <w:rsid w:val="002354F6"/>
    <w:rsid w:val="00236EF9"/>
    <w:rsid w:val="002376EC"/>
    <w:rsid w:val="00237DA3"/>
    <w:rsid w:val="00240AA8"/>
    <w:rsid w:val="00241244"/>
    <w:rsid w:val="00241289"/>
    <w:rsid w:val="00241B84"/>
    <w:rsid w:val="002428EB"/>
    <w:rsid w:val="00243878"/>
    <w:rsid w:val="00243EA2"/>
    <w:rsid w:val="00243FBB"/>
    <w:rsid w:val="00245C6C"/>
    <w:rsid w:val="00247CD7"/>
    <w:rsid w:val="002511A6"/>
    <w:rsid w:val="00251796"/>
    <w:rsid w:val="00253A9C"/>
    <w:rsid w:val="00254A61"/>
    <w:rsid w:val="00254EFF"/>
    <w:rsid w:val="0025621A"/>
    <w:rsid w:val="002563B1"/>
    <w:rsid w:val="00256E9D"/>
    <w:rsid w:val="002570F2"/>
    <w:rsid w:val="00257180"/>
    <w:rsid w:val="00257804"/>
    <w:rsid w:val="00260AC8"/>
    <w:rsid w:val="00262388"/>
    <w:rsid w:val="0026270F"/>
    <w:rsid w:val="00264DE1"/>
    <w:rsid w:val="002657BA"/>
    <w:rsid w:val="0027056E"/>
    <w:rsid w:val="00270840"/>
    <w:rsid w:val="00271251"/>
    <w:rsid w:val="00271E82"/>
    <w:rsid w:val="0027350A"/>
    <w:rsid w:val="00276293"/>
    <w:rsid w:val="00276C70"/>
    <w:rsid w:val="002771F4"/>
    <w:rsid w:val="00277EC2"/>
    <w:rsid w:val="00280075"/>
    <w:rsid w:val="00281857"/>
    <w:rsid w:val="00281EF1"/>
    <w:rsid w:val="00283A36"/>
    <w:rsid w:val="002844FD"/>
    <w:rsid w:val="0028522B"/>
    <w:rsid w:val="00285355"/>
    <w:rsid w:val="00287DDB"/>
    <w:rsid w:val="00287FAD"/>
    <w:rsid w:val="00291570"/>
    <w:rsid w:val="00291BB8"/>
    <w:rsid w:val="00292C4B"/>
    <w:rsid w:val="00292EE7"/>
    <w:rsid w:val="00293A5E"/>
    <w:rsid w:val="002950FA"/>
    <w:rsid w:val="00295147"/>
    <w:rsid w:val="002955CA"/>
    <w:rsid w:val="002956D2"/>
    <w:rsid w:val="00295B22"/>
    <w:rsid w:val="00295E1F"/>
    <w:rsid w:val="00296F04"/>
    <w:rsid w:val="0029747A"/>
    <w:rsid w:val="00297DCF"/>
    <w:rsid w:val="002A0290"/>
    <w:rsid w:val="002A1F55"/>
    <w:rsid w:val="002A226E"/>
    <w:rsid w:val="002A3FA7"/>
    <w:rsid w:val="002A63D6"/>
    <w:rsid w:val="002B00FB"/>
    <w:rsid w:val="002B158E"/>
    <w:rsid w:val="002B383A"/>
    <w:rsid w:val="002B42D6"/>
    <w:rsid w:val="002B4F92"/>
    <w:rsid w:val="002B5613"/>
    <w:rsid w:val="002B6867"/>
    <w:rsid w:val="002C0752"/>
    <w:rsid w:val="002C14D2"/>
    <w:rsid w:val="002C2AC0"/>
    <w:rsid w:val="002C3564"/>
    <w:rsid w:val="002C38EC"/>
    <w:rsid w:val="002C3C99"/>
    <w:rsid w:val="002C4893"/>
    <w:rsid w:val="002C4921"/>
    <w:rsid w:val="002C4B7E"/>
    <w:rsid w:val="002C540D"/>
    <w:rsid w:val="002C602C"/>
    <w:rsid w:val="002C6D32"/>
    <w:rsid w:val="002C77E4"/>
    <w:rsid w:val="002C796E"/>
    <w:rsid w:val="002D01C4"/>
    <w:rsid w:val="002D37FC"/>
    <w:rsid w:val="002D3875"/>
    <w:rsid w:val="002D4497"/>
    <w:rsid w:val="002D5053"/>
    <w:rsid w:val="002D5867"/>
    <w:rsid w:val="002D590F"/>
    <w:rsid w:val="002E1165"/>
    <w:rsid w:val="002E1560"/>
    <w:rsid w:val="002E2273"/>
    <w:rsid w:val="002E308B"/>
    <w:rsid w:val="002E3440"/>
    <w:rsid w:val="002E45E3"/>
    <w:rsid w:val="002E509B"/>
    <w:rsid w:val="002E58A9"/>
    <w:rsid w:val="002E5973"/>
    <w:rsid w:val="002E66C5"/>
    <w:rsid w:val="002E688C"/>
    <w:rsid w:val="002F1358"/>
    <w:rsid w:val="002F168D"/>
    <w:rsid w:val="002F258F"/>
    <w:rsid w:val="002F376A"/>
    <w:rsid w:val="002F3E44"/>
    <w:rsid w:val="002F439B"/>
    <w:rsid w:val="002F5B54"/>
    <w:rsid w:val="002F7225"/>
    <w:rsid w:val="002F7E7C"/>
    <w:rsid w:val="003001D0"/>
    <w:rsid w:val="003013E0"/>
    <w:rsid w:val="0030296D"/>
    <w:rsid w:val="00305026"/>
    <w:rsid w:val="0030508F"/>
    <w:rsid w:val="00305270"/>
    <w:rsid w:val="00305C79"/>
    <w:rsid w:val="00306759"/>
    <w:rsid w:val="003109AF"/>
    <w:rsid w:val="0031239A"/>
    <w:rsid w:val="00312A09"/>
    <w:rsid w:val="0031319D"/>
    <w:rsid w:val="00313A0A"/>
    <w:rsid w:val="00313A76"/>
    <w:rsid w:val="00314DBD"/>
    <w:rsid w:val="0031656B"/>
    <w:rsid w:val="00316EBD"/>
    <w:rsid w:val="003225A3"/>
    <w:rsid w:val="00323724"/>
    <w:rsid w:val="00324C4C"/>
    <w:rsid w:val="00324F7B"/>
    <w:rsid w:val="00326F87"/>
    <w:rsid w:val="00327D6D"/>
    <w:rsid w:val="00332487"/>
    <w:rsid w:val="003333BC"/>
    <w:rsid w:val="00334778"/>
    <w:rsid w:val="00334B2E"/>
    <w:rsid w:val="00334CBA"/>
    <w:rsid w:val="00335490"/>
    <w:rsid w:val="003372D4"/>
    <w:rsid w:val="00337E28"/>
    <w:rsid w:val="0034019A"/>
    <w:rsid w:val="00341F24"/>
    <w:rsid w:val="00343DC2"/>
    <w:rsid w:val="00345135"/>
    <w:rsid w:val="003478C0"/>
    <w:rsid w:val="00347DC8"/>
    <w:rsid w:val="00347EEC"/>
    <w:rsid w:val="0035011A"/>
    <w:rsid w:val="003515B8"/>
    <w:rsid w:val="00352020"/>
    <w:rsid w:val="003548B6"/>
    <w:rsid w:val="003555F9"/>
    <w:rsid w:val="00356884"/>
    <w:rsid w:val="00356CF2"/>
    <w:rsid w:val="00357D83"/>
    <w:rsid w:val="00360A24"/>
    <w:rsid w:val="00361730"/>
    <w:rsid w:val="00361B66"/>
    <w:rsid w:val="00361E4D"/>
    <w:rsid w:val="00363092"/>
    <w:rsid w:val="00364080"/>
    <w:rsid w:val="003643AF"/>
    <w:rsid w:val="003643D8"/>
    <w:rsid w:val="003646CB"/>
    <w:rsid w:val="00365810"/>
    <w:rsid w:val="0036583D"/>
    <w:rsid w:val="00370F19"/>
    <w:rsid w:val="00371E40"/>
    <w:rsid w:val="003721F6"/>
    <w:rsid w:val="00372A67"/>
    <w:rsid w:val="00372C5A"/>
    <w:rsid w:val="00373A16"/>
    <w:rsid w:val="003741AA"/>
    <w:rsid w:val="00374564"/>
    <w:rsid w:val="00376A38"/>
    <w:rsid w:val="00376F59"/>
    <w:rsid w:val="00377426"/>
    <w:rsid w:val="00377737"/>
    <w:rsid w:val="0037798F"/>
    <w:rsid w:val="00383BC0"/>
    <w:rsid w:val="003840C8"/>
    <w:rsid w:val="003846A3"/>
    <w:rsid w:val="003848CF"/>
    <w:rsid w:val="00386590"/>
    <w:rsid w:val="00387B71"/>
    <w:rsid w:val="00387D4D"/>
    <w:rsid w:val="003906EE"/>
    <w:rsid w:val="00391695"/>
    <w:rsid w:val="00391C0D"/>
    <w:rsid w:val="00394AFA"/>
    <w:rsid w:val="00396A14"/>
    <w:rsid w:val="0039727E"/>
    <w:rsid w:val="003A023E"/>
    <w:rsid w:val="003A0324"/>
    <w:rsid w:val="003A0C05"/>
    <w:rsid w:val="003A2B56"/>
    <w:rsid w:val="003A2EB4"/>
    <w:rsid w:val="003A4BAE"/>
    <w:rsid w:val="003A6522"/>
    <w:rsid w:val="003A7B3E"/>
    <w:rsid w:val="003B00A1"/>
    <w:rsid w:val="003B4380"/>
    <w:rsid w:val="003B4C50"/>
    <w:rsid w:val="003B546B"/>
    <w:rsid w:val="003B54C0"/>
    <w:rsid w:val="003B6E68"/>
    <w:rsid w:val="003B7714"/>
    <w:rsid w:val="003B7736"/>
    <w:rsid w:val="003C0555"/>
    <w:rsid w:val="003C103E"/>
    <w:rsid w:val="003C3541"/>
    <w:rsid w:val="003C487B"/>
    <w:rsid w:val="003C4F49"/>
    <w:rsid w:val="003C6FCC"/>
    <w:rsid w:val="003C7225"/>
    <w:rsid w:val="003C795B"/>
    <w:rsid w:val="003D1DFC"/>
    <w:rsid w:val="003D3421"/>
    <w:rsid w:val="003D40B2"/>
    <w:rsid w:val="003D4F68"/>
    <w:rsid w:val="003D520E"/>
    <w:rsid w:val="003D680D"/>
    <w:rsid w:val="003D7618"/>
    <w:rsid w:val="003D7754"/>
    <w:rsid w:val="003D7BCD"/>
    <w:rsid w:val="003D7F5C"/>
    <w:rsid w:val="003E11EB"/>
    <w:rsid w:val="003E14AE"/>
    <w:rsid w:val="003E14D7"/>
    <w:rsid w:val="003E1D39"/>
    <w:rsid w:val="003E2F02"/>
    <w:rsid w:val="003E2F12"/>
    <w:rsid w:val="003E6AA3"/>
    <w:rsid w:val="003E6EE4"/>
    <w:rsid w:val="003E7FAB"/>
    <w:rsid w:val="003F006E"/>
    <w:rsid w:val="003F01D2"/>
    <w:rsid w:val="003F21BF"/>
    <w:rsid w:val="003F3152"/>
    <w:rsid w:val="003F37E5"/>
    <w:rsid w:val="003F6821"/>
    <w:rsid w:val="003F68AC"/>
    <w:rsid w:val="003F70F5"/>
    <w:rsid w:val="00400427"/>
    <w:rsid w:val="00400AF3"/>
    <w:rsid w:val="00401A13"/>
    <w:rsid w:val="00402113"/>
    <w:rsid w:val="00402867"/>
    <w:rsid w:val="00402D4D"/>
    <w:rsid w:val="00404299"/>
    <w:rsid w:val="004046C9"/>
    <w:rsid w:val="004049CD"/>
    <w:rsid w:val="00405F11"/>
    <w:rsid w:val="00406550"/>
    <w:rsid w:val="004072DE"/>
    <w:rsid w:val="00411341"/>
    <w:rsid w:val="00411E1D"/>
    <w:rsid w:val="00411FB6"/>
    <w:rsid w:val="00412DCA"/>
    <w:rsid w:val="004132A1"/>
    <w:rsid w:val="0041389C"/>
    <w:rsid w:val="004175A1"/>
    <w:rsid w:val="004225D3"/>
    <w:rsid w:val="0042363C"/>
    <w:rsid w:val="00424F82"/>
    <w:rsid w:val="00426C90"/>
    <w:rsid w:val="00426DE6"/>
    <w:rsid w:val="0042751B"/>
    <w:rsid w:val="00427B0F"/>
    <w:rsid w:val="004300C9"/>
    <w:rsid w:val="00431A21"/>
    <w:rsid w:val="004325F8"/>
    <w:rsid w:val="00432E33"/>
    <w:rsid w:val="00434320"/>
    <w:rsid w:val="00434635"/>
    <w:rsid w:val="0043583A"/>
    <w:rsid w:val="00436A80"/>
    <w:rsid w:val="0044157A"/>
    <w:rsid w:val="0044186D"/>
    <w:rsid w:val="00442D03"/>
    <w:rsid w:val="00442D71"/>
    <w:rsid w:val="00443302"/>
    <w:rsid w:val="0044416F"/>
    <w:rsid w:val="0044420E"/>
    <w:rsid w:val="00445491"/>
    <w:rsid w:val="00447122"/>
    <w:rsid w:val="00451072"/>
    <w:rsid w:val="004526A1"/>
    <w:rsid w:val="00452C1A"/>
    <w:rsid w:val="00454C09"/>
    <w:rsid w:val="00456D10"/>
    <w:rsid w:val="0045777C"/>
    <w:rsid w:val="004578D0"/>
    <w:rsid w:val="004630DB"/>
    <w:rsid w:val="00463F0F"/>
    <w:rsid w:val="00464B52"/>
    <w:rsid w:val="004661B6"/>
    <w:rsid w:val="00466338"/>
    <w:rsid w:val="004663A5"/>
    <w:rsid w:val="00466B87"/>
    <w:rsid w:val="00466F2E"/>
    <w:rsid w:val="004672E5"/>
    <w:rsid w:val="0047009C"/>
    <w:rsid w:val="00470846"/>
    <w:rsid w:val="004727DD"/>
    <w:rsid w:val="004742B0"/>
    <w:rsid w:val="00474C1C"/>
    <w:rsid w:val="00475121"/>
    <w:rsid w:val="004755A8"/>
    <w:rsid w:val="0047637D"/>
    <w:rsid w:val="00476618"/>
    <w:rsid w:val="004775ED"/>
    <w:rsid w:val="00477A3B"/>
    <w:rsid w:val="00483911"/>
    <w:rsid w:val="0048537B"/>
    <w:rsid w:val="00485B01"/>
    <w:rsid w:val="0048704C"/>
    <w:rsid w:val="004878FF"/>
    <w:rsid w:val="0049009B"/>
    <w:rsid w:val="00491507"/>
    <w:rsid w:val="004922AE"/>
    <w:rsid w:val="004934F9"/>
    <w:rsid w:val="004940BB"/>
    <w:rsid w:val="00494606"/>
    <w:rsid w:val="0049563D"/>
    <w:rsid w:val="00496138"/>
    <w:rsid w:val="004A1390"/>
    <w:rsid w:val="004A1819"/>
    <w:rsid w:val="004A1A78"/>
    <w:rsid w:val="004A3A87"/>
    <w:rsid w:val="004A490D"/>
    <w:rsid w:val="004A4C6D"/>
    <w:rsid w:val="004A6812"/>
    <w:rsid w:val="004A789C"/>
    <w:rsid w:val="004A7921"/>
    <w:rsid w:val="004B050A"/>
    <w:rsid w:val="004B0877"/>
    <w:rsid w:val="004B0D45"/>
    <w:rsid w:val="004B0E75"/>
    <w:rsid w:val="004B169B"/>
    <w:rsid w:val="004B243B"/>
    <w:rsid w:val="004B3992"/>
    <w:rsid w:val="004B42B9"/>
    <w:rsid w:val="004B44FE"/>
    <w:rsid w:val="004B51C0"/>
    <w:rsid w:val="004B5F04"/>
    <w:rsid w:val="004B6704"/>
    <w:rsid w:val="004B6B00"/>
    <w:rsid w:val="004B777B"/>
    <w:rsid w:val="004B7D06"/>
    <w:rsid w:val="004C1521"/>
    <w:rsid w:val="004C2A56"/>
    <w:rsid w:val="004C2CC1"/>
    <w:rsid w:val="004C2D1F"/>
    <w:rsid w:val="004C33D1"/>
    <w:rsid w:val="004C3917"/>
    <w:rsid w:val="004C39BE"/>
    <w:rsid w:val="004C3A1C"/>
    <w:rsid w:val="004C41A7"/>
    <w:rsid w:val="004C4A02"/>
    <w:rsid w:val="004C566C"/>
    <w:rsid w:val="004C5E08"/>
    <w:rsid w:val="004C69EA"/>
    <w:rsid w:val="004D2A4F"/>
    <w:rsid w:val="004D31BF"/>
    <w:rsid w:val="004D46D3"/>
    <w:rsid w:val="004D4D18"/>
    <w:rsid w:val="004D526F"/>
    <w:rsid w:val="004D606A"/>
    <w:rsid w:val="004E307F"/>
    <w:rsid w:val="004E3844"/>
    <w:rsid w:val="004E3C8F"/>
    <w:rsid w:val="004E3DB9"/>
    <w:rsid w:val="004E40BF"/>
    <w:rsid w:val="004E6484"/>
    <w:rsid w:val="004E64A4"/>
    <w:rsid w:val="004E6817"/>
    <w:rsid w:val="004F143B"/>
    <w:rsid w:val="004F1EDB"/>
    <w:rsid w:val="004F257C"/>
    <w:rsid w:val="004F2947"/>
    <w:rsid w:val="004F2FC1"/>
    <w:rsid w:val="004F452B"/>
    <w:rsid w:val="004F49B7"/>
    <w:rsid w:val="004F4E8C"/>
    <w:rsid w:val="004F5241"/>
    <w:rsid w:val="004F5CDC"/>
    <w:rsid w:val="004F6965"/>
    <w:rsid w:val="004F7B2B"/>
    <w:rsid w:val="00501425"/>
    <w:rsid w:val="00501760"/>
    <w:rsid w:val="00501A5C"/>
    <w:rsid w:val="00501CCE"/>
    <w:rsid w:val="005038E9"/>
    <w:rsid w:val="005043A5"/>
    <w:rsid w:val="00504A19"/>
    <w:rsid w:val="00504C78"/>
    <w:rsid w:val="00506CA3"/>
    <w:rsid w:val="005070F3"/>
    <w:rsid w:val="00507227"/>
    <w:rsid w:val="005111E8"/>
    <w:rsid w:val="00511421"/>
    <w:rsid w:val="005115CD"/>
    <w:rsid w:val="005128D1"/>
    <w:rsid w:val="005145CF"/>
    <w:rsid w:val="005148D3"/>
    <w:rsid w:val="00514D3E"/>
    <w:rsid w:val="005151B3"/>
    <w:rsid w:val="00515276"/>
    <w:rsid w:val="0051596D"/>
    <w:rsid w:val="00516E8F"/>
    <w:rsid w:val="00517941"/>
    <w:rsid w:val="00517A71"/>
    <w:rsid w:val="005205AB"/>
    <w:rsid w:val="00522AF9"/>
    <w:rsid w:val="00523AA0"/>
    <w:rsid w:val="00524BAF"/>
    <w:rsid w:val="00524F9D"/>
    <w:rsid w:val="00526D16"/>
    <w:rsid w:val="005306FD"/>
    <w:rsid w:val="00530E7E"/>
    <w:rsid w:val="00532373"/>
    <w:rsid w:val="00533983"/>
    <w:rsid w:val="00533D29"/>
    <w:rsid w:val="00534199"/>
    <w:rsid w:val="005348CC"/>
    <w:rsid w:val="00541B15"/>
    <w:rsid w:val="00542800"/>
    <w:rsid w:val="00544AF1"/>
    <w:rsid w:val="00545BF6"/>
    <w:rsid w:val="0054673A"/>
    <w:rsid w:val="00546D1A"/>
    <w:rsid w:val="00546D6D"/>
    <w:rsid w:val="005477B7"/>
    <w:rsid w:val="00551306"/>
    <w:rsid w:val="00551E04"/>
    <w:rsid w:val="005527E8"/>
    <w:rsid w:val="005527EC"/>
    <w:rsid w:val="00553D38"/>
    <w:rsid w:val="005553B5"/>
    <w:rsid w:val="00555F83"/>
    <w:rsid w:val="00556387"/>
    <w:rsid w:val="00556F58"/>
    <w:rsid w:val="00557301"/>
    <w:rsid w:val="00561458"/>
    <w:rsid w:val="00562D92"/>
    <w:rsid w:val="00564508"/>
    <w:rsid w:val="00565B6D"/>
    <w:rsid w:val="00566469"/>
    <w:rsid w:val="005665A8"/>
    <w:rsid w:val="00570D5E"/>
    <w:rsid w:val="00572DF9"/>
    <w:rsid w:val="00573F3A"/>
    <w:rsid w:val="00577855"/>
    <w:rsid w:val="00577B1B"/>
    <w:rsid w:val="005804AA"/>
    <w:rsid w:val="00580A45"/>
    <w:rsid w:val="0058379D"/>
    <w:rsid w:val="00583906"/>
    <w:rsid w:val="00584A3E"/>
    <w:rsid w:val="00584E4E"/>
    <w:rsid w:val="0058627C"/>
    <w:rsid w:val="00586654"/>
    <w:rsid w:val="005866D4"/>
    <w:rsid w:val="005879BF"/>
    <w:rsid w:val="00587A2F"/>
    <w:rsid w:val="00587C0F"/>
    <w:rsid w:val="00590998"/>
    <w:rsid w:val="0059146F"/>
    <w:rsid w:val="00591C00"/>
    <w:rsid w:val="005928A6"/>
    <w:rsid w:val="00593A2C"/>
    <w:rsid w:val="00594D56"/>
    <w:rsid w:val="0059672E"/>
    <w:rsid w:val="005977BA"/>
    <w:rsid w:val="005A2144"/>
    <w:rsid w:val="005A2226"/>
    <w:rsid w:val="005A25E9"/>
    <w:rsid w:val="005A3201"/>
    <w:rsid w:val="005A3654"/>
    <w:rsid w:val="005A458C"/>
    <w:rsid w:val="005A4613"/>
    <w:rsid w:val="005A5337"/>
    <w:rsid w:val="005A5B8A"/>
    <w:rsid w:val="005A6207"/>
    <w:rsid w:val="005A6D21"/>
    <w:rsid w:val="005B084D"/>
    <w:rsid w:val="005B1114"/>
    <w:rsid w:val="005B3842"/>
    <w:rsid w:val="005B3BF9"/>
    <w:rsid w:val="005B422E"/>
    <w:rsid w:val="005B4DAE"/>
    <w:rsid w:val="005B5D03"/>
    <w:rsid w:val="005B6654"/>
    <w:rsid w:val="005B71F3"/>
    <w:rsid w:val="005B750E"/>
    <w:rsid w:val="005B7658"/>
    <w:rsid w:val="005C04A5"/>
    <w:rsid w:val="005C04DC"/>
    <w:rsid w:val="005C0635"/>
    <w:rsid w:val="005C1AE3"/>
    <w:rsid w:val="005C280A"/>
    <w:rsid w:val="005C4276"/>
    <w:rsid w:val="005C44A5"/>
    <w:rsid w:val="005C4C59"/>
    <w:rsid w:val="005C509E"/>
    <w:rsid w:val="005C5E4E"/>
    <w:rsid w:val="005C6394"/>
    <w:rsid w:val="005D0A11"/>
    <w:rsid w:val="005D27D9"/>
    <w:rsid w:val="005D306A"/>
    <w:rsid w:val="005D3350"/>
    <w:rsid w:val="005D3A40"/>
    <w:rsid w:val="005D3FEC"/>
    <w:rsid w:val="005D408F"/>
    <w:rsid w:val="005D69FB"/>
    <w:rsid w:val="005D7C5C"/>
    <w:rsid w:val="005E0006"/>
    <w:rsid w:val="005E046B"/>
    <w:rsid w:val="005E0E4D"/>
    <w:rsid w:val="005E1B1C"/>
    <w:rsid w:val="005E2674"/>
    <w:rsid w:val="005E2EFD"/>
    <w:rsid w:val="005E307C"/>
    <w:rsid w:val="005E3256"/>
    <w:rsid w:val="005E3E9A"/>
    <w:rsid w:val="005E45A3"/>
    <w:rsid w:val="005E648D"/>
    <w:rsid w:val="005E64BC"/>
    <w:rsid w:val="005E6505"/>
    <w:rsid w:val="005E6914"/>
    <w:rsid w:val="005E7F1D"/>
    <w:rsid w:val="005F10CA"/>
    <w:rsid w:val="005F1E5C"/>
    <w:rsid w:val="005F211A"/>
    <w:rsid w:val="005F2E0C"/>
    <w:rsid w:val="005F5D64"/>
    <w:rsid w:val="005F7118"/>
    <w:rsid w:val="005F7580"/>
    <w:rsid w:val="00600E80"/>
    <w:rsid w:val="00601BAF"/>
    <w:rsid w:val="00603FB7"/>
    <w:rsid w:val="0060422A"/>
    <w:rsid w:val="006059F1"/>
    <w:rsid w:val="00606C2A"/>
    <w:rsid w:val="006114C6"/>
    <w:rsid w:val="00611E6F"/>
    <w:rsid w:val="00612311"/>
    <w:rsid w:val="00612F34"/>
    <w:rsid w:val="00613AFD"/>
    <w:rsid w:val="00614CE6"/>
    <w:rsid w:val="00615440"/>
    <w:rsid w:val="00616B48"/>
    <w:rsid w:val="00617703"/>
    <w:rsid w:val="00617BCB"/>
    <w:rsid w:val="006203E8"/>
    <w:rsid w:val="00620D00"/>
    <w:rsid w:val="00621F3C"/>
    <w:rsid w:val="00622B93"/>
    <w:rsid w:val="00623525"/>
    <w:rsid w:val="00623734"/>
    <w:rsid w:val="00623AA4"/>
    <w:rsid w:val="00627FB8"/>
    <w:rsid w:val="00630B07"/>
    <w:rsid w:val="006327A7"/>
    <w:rsid w:val="00632EA3"/>
    <w:rsid w:val="00633785"/>
    <w:rsid w:val="006343C2"/>
    <w:rsid w:val="00635B7E"/>
    <w:rsid w:val="00635D8C"/>
    <w:rsid w:val="006367AA"/>
    <w:rsid w:val="00636D5C"/>
    <w:rsid w:val="006373DC"/>
    <w:rsid w:val="006376F0"/>
    <w:rsid w:val="00637861"/>
    <w:rsid w:val="00637AB0"/>
    <w:rsid w:val="006410FE"/>
    <w:rsid w:val="00642046"/>
    <w:rsid w:val="00643998"/>
    <w:rsid w:val="006511D0"/>
    <w:rsid w:val="00651BEE"/>
    <w:rsid w:val="0065251C"/>
    <w:rsid w:val="00652C6E"/>
    <w:rsid w:val="00653D03"/>
    <w:rsid w:val="00655B1A"/>
    <w:rsid w:val="006603F1"/>
    <w:rsid w:val="0066287B"/>
    <w:rsid w:val="0066442C"/>
    <w:rsid w:val="0066445A"/>
    <w:rsid w:val="00664856"/>
    <w:rsid w:val="0066646C"/>
    <w:rsid w:val="006673B4"/>
    <w:rsid w:val="0067101E"/>
    <w:rsid w:val="006720DF"/>
    <w:rsid w:val="006720E0"/>
    <w:rsid w:val="00672166"/>
    <w:rsid w:val="00672FD1"/>
    <w:rsid w:val="006733AD"/>
    <w:rsid w:val="006757B9"/>
    <w:rsid w:val="00675B35"/>
    <w:rsid w:val="0067700E"/>
    <w:rsid w:val="00677049"/>
    <w:rsid w:val="006828F8"/>
    <w:rsid w:val="0068326D"/>
    <w:rsid w:val="00684CEE"/>
    <w:rsid w:val="00685410"/>
    <w:rsid w:val="00685E7B"/>
    <w:rsid w:val="00691BC7"/>
    <w:rsid w:val="00692267"/>
    <w:rsid w:val="00693C78"/>
    <w:rsid w:val="0069598E"/>
    <w:rsid w:val="00696B30"/>
    <w:rsid w:val="00697E7B"/>
    <w:rsid w:val="006A38FE"/>
    <w:rsid w:val="006A3A05"/>
    <w:rsid w:val="006A3ED5"/>
    <w:rsid w:val="006A51E7"/>
    <w:rsid w:val="006A5C5B"/>
    <w:rsid w:val="006A6424"/>
    <w:rsid w:val="006A6C0D"/>
    <w:rsid w:val="006B0078"/>
    <w:rsid w:val="006B0E6B"/>
    <w:rsid w:val="006B11A6"/>
    <w:rsid w:val="006B2B60"/>
    <w:rsid w:val="006B3438"/>
    <w:rsid w:val="006B360A"/>
    <w:rsid w:val="006B3A57"/>
    <w:rsid w:val="006B3BD7"/>
    <w:rsid w:val="006B3E43"/>
    <w:rsid w:val="006B42D7"/>
    <w:rsid w:val="006B4A84"/>
    <w:rsid w:val="006B4DF5"/>
    <w:rsid w:val="006C060A"/>
    <w:rsid w:val="006C3F3F"/>
    <w:rsid w:val="006C464D"/>
    <w:rsid w:val="006C514B"/>
    <w:rsid w:val="006C6E5D"/>
    <w:rsid w:val="006C73DA"/>
    <w:rsid w:val="006C7DFF"/>
    <w:rsid w:val="006C7F38"/>
    <w:rsid w:val="006D145E"/>
    <w:rsid w:val="006D1995"/>
    <w:rsid w:val="006D4FC2"/>
    <w:rsid w:val="006D5154"/>
    <w:rsid w:val="006D6672"/>
    <w:rsid w:val="006E0397"/>
    <w:rsid w:val="006E2E5A"/>
    <w:rsid w:val="006E4340"/>
    <w:rsid w:val="006E529C"/>
    <w:rsid w:val="006E577A"/>
    <w:rsid w:val="006E59D9"/>
    <w:rsid w:val="006E5B47"/>
    <w:rsid w:val="006E612E"/>
    <w:rsid w:val="006E71B2"/>
    <w:rsid w:val="006E7D9C"/>
    <w:rsid w:val="006F0462"/>
    <w:rsid w:val="006F0605"/>
    <w:rsid w:val="006F3035"/>
    <w:rsid w:val="006F538A"/>
    <w:rsid w:val="006F7017"/>
    <w:rsid w:val="006F7E94"/>
    <w:rsid w:val="00700E00"/>
    <w:rsid w:val="00700FFC"/>
    <w:rsid w:val="00701FF4"/>
    <w:rsid w:val="00702180"/>
    <w:rsid w:val="007026A3"/>
    <w:rsid w:val="007026D7"/>
    <w:rsid w:val="00703559"/>
    <w:rsid w:val="00703E94"/>
    <w:rsid w:val="007075C8"/>
    <w:rsid w:val="00707F6C"/>
    <w:rsid w:val="00712F60"/>
    <w:rsid w:val="00714A21"/>
    <w:rsid w:val="007153E1"/>
    <w:rsid w:val="00716AF4"/>
    <w:rsid w:val="007175AC"/>
    <w:rsid w:val="007176F5"/>
    <w:rsid w:val="00720301"/>
    <w:rsid w:val="00720851"/>
    <w:rsid w:val="00720CA3"/>
    <w:rsid w:val="00721C66"/>
    <w:rsid w:val="00723842"/>
    <w:rsid w:val="00724A0A"/>
    <w:rsid w:val="00724A54"/>
    <w:rsid w:val="007255C3"/>
    <w:rsid w:val="00726CAE"/>
    <w:rsid w:val="00727F95"/>
    <w:rsid w:val="007302E1"/>
    <w:rsid w:val="007305F1"/>
    <w:rsid w:val="007309C2"/>
    <w:rsid w:val="007313D6"/>
    <w:rsid w:val="00732B7F"/>
    <w:rsid w:val="00735354"/>
    <w:rsid w:val="00736817"/>
    <w:rsid w:val="007369CA"/>
    <w:rsid w:val="00736CCF"/>
    <w:rsid w:val="00740B20"/>
    <w:rsid w:val="00740B88"/>
    <w:rsid w:val="0074128D"/>
    <w:rsid w:val="007415C8"/>
    <w:rsid w:val="00742C3E"/>
    <w:rsid w:val="007430EE"/>
    <w:rsid w:val="007435B5"/>
    <w:rsid w:val="0074421F"/>
    <w:rsid w:val="007442CE"/>
    <w:rsid w:val="00744C9F"/>
    <w:rsid w:val="00745323"/>
    <w:rsid w:val="00745505"/>
    <w:rsid w:val="007456CE"/>
    <w:rsid w:val="00745CC9"/>
    <w:rsid w:val="007470E0"/>
    <w:rsid w:val="00747379"/>
    <w:rsid w:val="00747FF5"/>
    <w:rsid w:val="00750813"/>
    <w:rsid w:val="007542FD"/>
    <w:rsid w:val="007548F8"/>
    <w:rsid w:val="00754C45"/>
    <w:rsid w:val="0075548A"/>
    <w:rsid w:val="007557FD"/>
    <w:rsid w:val="007559B9"/>
    <w:rsid w:val="007561E2"/>
    <w:rsid w:val="0075660C"/>
    <w:rsid w:val="00756AA9"/>
    <w:rsid w:val="007570F8"/>
    <w:rsid w:val="00760643"/>
    <w:rsid w:val="00760AB5"/>
    <w:rsid w:val="00766A1D"/>
    <w:rsid w:val="00767385"/>
    <w:rsid w:val="0077095A"/>
    <w:rsid w:val="00770E86"/>
    <w:rsid w:val="00772BD8"/>
    <w:rsid w:val="00773308"/>
    <w:rsid w:val="0077498C"/>
    <w:rsid w:val="00776466"/>
    <w:rsid w:val="00776A9D"/>
    <w:rsid w:val="00780086"/>
    <w:rsid w:val="007825EA"/>
    <w:rsid w:val="00782A82"/>
    <w:rsid w:val="007836CC"/>
    <w:rsid w:val="00785608"/>
    <w:rsid w:val="00786AC0"/>
    <w:rsid w:val="00787201"/>
    <w:rsid w:val="007874F1"/>
    <w:rsid w:val="00787872"/>
    <w:rsid w:val="00787A62"/>
    <w:rsid w:val="00790129"/>
    <w:rsid w:val="00792B05"/>
    <w:rsid w:val="00794FC9"/>
    <w:rsid w:val="007A2A67"/>
    <w:rsid w:val="007A3999"/>
    <w:rsid w:val="007A44CD"/>
    <w:rsid w:val="007A669B"/>
    <w:rsid w:val="007A67DB"/>
    <w:rsid w:val="007A74C5"/>
    <w:rsid w:val="007A7AE4"/>
    <w:rsid w:val="007A7C1A"/>
    <w:rsid w:val="007B019A"/>
    <w:rsid w:val="007B11F6"/>
    <w:rsid w:val="007B208C"/>
    <w:rsid w:val="007B341B"/>
    <w:rsid w:val="007B3674"/>
    <w:rsid w:val="007B5114"/>
    <w:rsid w:val="007B63F2"/>
    <w:rsid w:val="007B6EDE"/>
    <w:rsid w:val="007B73A3"/>
    <w:rsid w:val="007C0E14"/>
    <w:rsid w:val="007C0E25"/>
    <w:rsid w:val="007C121E"/>
    <w:rsid w:val="007C34C7"/>
    <w:rsid w:val="007C4F73"/>
    <w:rsid w:val="007C5BEA"/>
    <w:rsid w:val="007C74DB"/>
    <w:rsid w:val="007C7BF0"/>
    <w:rsid w:val="007D030C"/>
    <w:rsid w:val="007D042C"/>
    <w:rsid w:val="007D263D"/>
    <w:rsid w:val="007D285F"/>
    <w:rsid w:val="007D2DF9"/>
    <w:rsid w:val="007D51F2"/>
    <w:rsid w:val="007D53DF"/>
    <w:rsid w:val="007D78F4"/>
    <w:rsid w:val="007D7CD5"/>
    <w:rsid w:val="007D7D65"/>
    <w:rsid w:val="007E1748"/>
    <w:rsid w:val="007E1DAD"/>
    <w:rsid w:val="007E2612"/>
    <w:rsid w:val="007E2660"/>
    <w:rsid w:val="007E47E3"/>
    <w:rsid w:val="007E5A4A"/>
    <w:rsid w:val="007E6491"/>
    <w:rsid w:val="007E6D23"/>
    <w:rsid w:val="007F0E2E"/>
    <w:rsid w:val="007F2110"/>
    <w:rsid w:val="007F22EA"/>
    <w:rsid w:val="007F27E8"/>
    <w:rsid w:val="007F2E17"/>
    <w:rsid w:val="007F2EBA"/>
    <w:rsid w:val="007F321A"/>
    <w:rsid w:val="007F437C"/>
    <w:rsid w:val="007F4405"/>
    <w:rsid w:val="007F57E2"/>
    <w:rsid w:val="007F5BBA"/>
    <w:rsid w:val="007F7791"/>
    <w:rsid w:val="007F7ED0"/>
    <w:rsid w:val="0080092C"/>
    <w:rsid w:val="00801753"/>
    <w:rsid w:val="00801F69"/>
    <w:rsid w:val="008025B8"/>
    <w:rsid w:val="00802FF3"/>
    <w:rsid w:val="0080468F"/>
    <w:rsid w:val="0080480C"/>
    <w:rsid w:val="00805CA3"/>
    <w:rsid w:val="00806682"/>
    <w:rsid w:val="00806E89"/>
    <w:rsid w:val="008107A2"/>
    <w:rsid w:val="0081088B"/>
    <w:rsid w:val="008139D5"/>
    <w:rsid w:val="008145D0"/>
    <w:rsid w:val="0081503E"/>
    <w:rsid w:val="00815719"/>
    <w:rsid w:val="00816300"/>
    <w:rsid w:val="00816EFD"/>
    <w:rsid w:val="00817AA6"/>
    <w:rsid w:val="008203CE"/>
    <w:rsid w:val="008219E1"/>
    <w:rsid w:val="00821D6A"/>
    <w:rsid w:val="00822149"/>
    <w:rsid w:val="0082215E"/>
    <w:rsid w:val="0082219F"/>
    <w:rsid w:val="00823384"/>
    <w:rsid w:val="00823BBB"/>
    <w:rsid w:val="008240D1"/>
    <w:rsid w:val="00824F25"/>
    <w:rsid w:val="008271FE"/>
    <w:rsid w:val="0082792B"/>
    <w:rsid w:val="008306FC"/>
    <w:rsid w:val="00830949"/>
    <w:rsid w:val="00830B43"/>
    <w:rsid w:val="00830B78"/>
    <w:rsid w:val="00831935"/>
    <w:rsid w:val="0083289B"/>
    <w:rsid w:val="008330ED"/>
    <w:rsid w:val="0083368D"/>
    <w:rsid w:val="00835400"/>
    <w:rsid w:val="008359F2"/>
    <w:rsid w:val="00835D65"/>
    <w:rsid w:val="008373A8"/>
    <w:rsid w:val="00840AD3"/>
    <w:rsid w:val="00841931"/>
    <w:rsid w:val="00841AB9"/>
    <w:rsid w:val="00844CB2"/>
    <w:rsid w:val="0084524A"/>
    <w:rsid w:val="008455BB"/>
    <w:rsid w:val="008458D6"/>
    <w:rsid w:val="00845C7C"/>
    <w:rsid w:val="00846193"/>
    <w:rsid w:val="008463BF"/>
    <w:rsid w:val="00846534"/>
    <w:rsid w:val="00846765"/>
    <w:rsid w:val="008478FF"/>
    <w:rsid w:val="00847CD4"/>
    <w:rsid w:val="00847E92"/>
    <w:rsid w:val="008500F1"/>
    <w:rsid w:val="0085119F"/>
    <w:rsid w:val="00851A53"/>
    <w:rsid w:val="0085200F"/>
    <w:rsid w:val="00852044"/>
    <w:rsid w:val="00853BDD"/>
    <w:rsid w:val="00853EE1"/>
    <w:rsid w:val="0085507F"/>
    <w:rsid w:val="008571C7"/>
    <w:rsid w:val="00857284"/>
    <w:rsid w:val="00857E75"/>
    <w:rsid w:val="00861268"/>
    <w:rsid w:val="00861CDC"/>
    <w:rsid w:val="00862F0A"/>
    <w:rsid w:val="00863C28"/>
    <w:rsid w:val="00864F0B"/>
    <w:rsid w:val="0086765F"/>
    <w:rsid w:val="008715CF"/>
    <w:rsid w:val="008722BF"/>
    <w:rsid w:val="00872509"/>
    <w:rsid w:val="00872802"/>
    <w:rsid w:val="00872A4B"/>
    <w:rsid w:val="008733B7"/>
    <w:rsid w:val="008737E9"/>
    <w:rsid w:val="00873B3C"/>
    <w:rsid w:val="00874813"/>
    <w:rsid w:val="00880459"/>
    <w:rsid w:val="00881C3E"/>
    <w:rsid w:val="0088623A"/>
    <w:rsid w:val="00886AF8"/>
    <w:rsid w:val="00886DD1"/>
    <w:rsid w:val="00887CCA"/>
    <w:rsid w:val="008921BA"/>
    <w:rsid w:val="00892E60"/>
    <w:rsid w:val="0089310C"/>
    <w:rsid w:val="00896E51"/>
    <w:rsid w:val="00897C9F"/>
    <w:rsid w:val="008A172E"/>
    <w:rsid w:val="008A1747"/>
    <w:rsid w:val="008A3E79"/>
    <w:rsid w:val="008A67B0"/>
    <w:rsid w:val="008A726F"/>
    <w:rsid w:val="008B00B5"/>
    <w:rsid w:val="008B066E"/>
    <w:rsid w:val="008B0746"/>
    <w:rsid w:val="008B0C07"/>
    <w:rsid w:val="008B0DB5"/>
    <w:rsid w:val="008B12FA"/>
    <w:rsid w:val="008B187F"/>
    <w:rsid w:val="008B2734"/>
    <w:rsid w:val="008B295A"/>
    <w:rsid w:val="008B2A49"/>
    <w:rsid w:val="008B3416"/>
    <w:rsid w:val="008B5587"/>
    <w:rsid w:val="008B5858"/>
    <w:rsid w:val="008B5875"/>
    <w:rsid w:val="008C0373"/>
    <w:rsid w:val="008C1D09"/>
    <w:rsid w:val="008C56CC"/>
    <w:rsid w:val="008C64FD"/>
    <w:rsid w:val="008D05C2"/>
    <w:rsid w:val="008D0EBC"/>
    <w:rsid w:val="008D19B8"/>
    <w:rsid w:val="008D1FC7"/>
    <w:rsid w:val="008D34D1"/>
    <w:rsid w:val="008D3C8C"/>
    <w:rsid w:val="008D57E4"/>
    <w:rsid w:val="008D6AE9"/>
    <w:rsid w:val="008D7360"/>
    <w:rsid w:val="008E06E2"/>
    <w:rsid w:val="008E0ED1"/>
    <w:rsid w:val="008E0FAC"/>
    <w:rsid w:val="008E10BC"/>
    <w:rsid w:val="008E1E28"/>
    <w:rsid w:val="008E267D"/>
    <w:rsid w:val="008E290C"/>
    <w:rsid w:val="008E3FFC"/>
    <w:rsid w:val="008E4DD0"/>
    <w:rsid w:val="008E4E59"/>
    <w:rsid w:val="008E5898"/>
    <w:rsid w:val="008F05BD"/>
    <w:rsid w:val="008F2359"/>
    <w:rsid w:val="008F4F93"/>
    <w:rsid w:val="008F509D"/>
    <w:rsid w:val="008F78DA"/>
    <w:rsid w:val="00900007"/>
    <w:rsid w:val="00900068"/>
    <w:rsid w:val="009002E2"/>
    <w:rsid w:val="009002EB"/>
    <w:rsid w:val="00902A5C"/>
    <w:rsid w:val="00902DFB"/>
    <w:rsid w:val="00904FD7"/>
    <w:rsid w:val="00905053"/>
    <w:rsid w:val="00905E15"/>
    <w:rsid w:val="00907E5F"/>
    <w:rsid w:val="00910CDE"/>
    <w:rsid w:val="00911F8B"/>
    <w:rsid w:val="00913C10"/>
    <w:rsid w:val="009140B6"/>
    <w:rsid w:val="009159B7"/>
    <w:rsid w:val="009165DC"/>
    <w:rsid w:val="009246A0"/>
    <w:rsid w:val="00924ED0"/>
    <w:rsid w:val="00924F47"/>
    <w:rsid w:val="00925F1B"/>
    <w:rsid w:val="009262D2"/>
    <w:rsid w:val="009263BD"/>
    <w:rsid w:val="0092671D"/>
    <w:rsid w:val="00927E22"/>
    <w:rsid w:val="009317AF"/>
    <w:rsid w:val="00931D1B"/>
    <w:rsid w:val="00932BE0"/>
    <w:rsid w:val="009339AD"/>
    <w:rsid w:val="0093591D"/>
    <w:rsid w:val="00936DFA"/>
    <w:rsid w:val="009370E1"/>
    <w:rsid w:val="00937477"/>
    <w:rsid w:val="0093774C"/>
    <w:rsid w:val="00937BF7"/>
    <w:rsid w:val="00940E17"/>
    <w:rsid w:val="00941A19"/>
    <w:rsid w:val="00941ADC"/>
    <w:rsid w:val="00941BA2"/>
    <w:rsid w:val="00943462"/>
    <w:rsid w:val="0095084D"/>
    <w:rsid w:val="00950F39"/>
    <w:rsid w:val="00951C14"/>
    <w:rsid w:val="00953D63"/>
    <w:rsid w:val="0095445F"/>
    <w:rsid w:val="009545A3"/>
    <w:rsid w:val="00954FF6"/>
    <w:rsid w:val="00955259"/>
    <w:rsid w:val="00955B8E"/>
    <w:rsid w:val="00955F24"/>
    <w:rsid w:val="00957631"/>
    <w:rsid w:val="009604D9"/>
    <w:rsid w:val="00963155"/>
    <w:rsid w:val="009633FE"/>
    <w:rsid w:val="0096352B"/>
    <w:rsid w:val="00964376"/>
    <w:rsid w:val="00964B83"/>
    <w:rsid w:val="00965F65"/>
    <w:rsid w:val="00967A23"/>
    <w:rsid w:val="009714B8"/>
    <w:rsid w:val="00975423"/>
    <w:rsid w:val="00975434"/>
    <w:rsid w:val="00975831"/>
    <w:rsid w:val="0097718F"/>
    <w:rsid w:val="009772CF"/>
    <w:rsid w:val="0098011B"/>
    <w:rsid w:val="00980A79"/>
    <w:rsid w:val="0098109B"/>
    <w:rsid w:val="00981B50"/>
    <w:rsid w:val="00982B90"/>
    <w:rsid w:val="00982C21"/>
    <w:rsid w:val="00982ED8"/>
    <w:rsid w:val="00983949"/>
    <w:rsid w:val="00983BBA"/>
    <w:rsid w:val="00984987"/>
    <w:rsid w:val="009849E7"/>
    <w:rsid w:val="00984E31"/>
    <w:rsid w:val="0098620F"/>
    <w:rsid w:val="00986AAE"/>
    <w:rsid w:val="00990307"/>
    <w:rsid w:val="00990993"/>
    <w:rsid w:val="00990B13"/>
    <w:rsid w:val="009923BA"/>
    <w:rsid w:val="00994A3C"/>
    <w:rsid w:val="00997157"/>
    <w:rsid w:val="009976A1"/>
    <w:rsid w:val="009A167D"/>
    <w:rsid w:val="009A1D58"/>
    <w:rsid w:val="009A326F"/>
    <w:rsid w:val="009A4E2C"/>
    <w:rsid w:val="009A5328"/>
    <w:rsid w:val="009A59C8"/>
    <w:rsid w:val="009A5AE9"/>
    <w:rsid w:val="009A615B"/>
    <w:rsid w:val="009B0699"/>
    <w:rsid w:val="009B19F2"/>
    <w:rsid w:val="009B1A6A"/>
    <w:rsid w:val="009B219E"/>
    <w:rsid w:val="009B23D4"/>
    <w:rsid w:val="009B2A51"/>
    <w:rsid w:val="009B2C56"/>
    <w:rsid w:val="009B36E4"/>
    <w:rsid w:val="009B51A9"/>
    <w:rsid w:val="009B64E5"/>
    <w:rsid w:val="009B655F"/>
    <w:rsid w:val="009B65F3"/>
    <w:rsid w:val="009B6F1A"/>
    <w:rsid w:val="009C0129"/>
    <w:rsid w:val="009C0C0F"/>
    <w:rsid w:val="009C258A"/>
    <w:rsid w:val="009C2B3F"/>
    <w:rsid w:val="009C332A"/>
    <w:rsid w:val="009C432F"/>
    <w:rsid w:val="009C4775"/>
    <w:rsid w:val="009C47CD"/>
    <w:rsid w:val="009C4819"/>
    <w:rsid w:val="009C6FD5"/>
    <w:rsid w:val="009C7475"/>
    <w:rsid w:val="009D0CFA"/>
    <w:rsid w:val="009D1139"/>
    <w:rsid w:val="009D1325"/>
    <w:rsid w:val="009D13B8"/>
    <w:rsid w:val="009D530C"/>
    <w:rsid w:val="009D536E"/>
    <w:rsid w:val="009E07BA"/>
    <w:rsid w:val="009E0F75"/>
    <w:rsid w:val="009E1334"/>
    <w:rsid w:val="009E1F01"/>
    <w:rsid w:val="009E2461"/>
    <w:rsid w:val="009E25AA"/>
    <w:rsid w:val="009E2927"/>
    <w:rsid w:val="009E3775"/>
    <w:rsid w:val="009E3989"/>
    <w:rsid w:val="009E55DB"/>
    <w:rsid w:val="009E57A4"/>
    <w:rsid w:val="009E5FA7"/>
    <w:rsid w:val="009F02C4"/>
    <w:rsid w:val="009F0907"/>
    <w:rsid w:val="009F1F3E"/>
    <w:rsid w:val="009F40B8"/>
    <w:rsid w:val="009F495C"/>
    <w:rsid w:val="009F5B1C"/>
    <w:rsid w:val="009F6CAD"/>
    <w:rsid w:val="00A000EE"/>
    <w:rsid w:val="00A01FAE"/>
    <w:rsid w:val="00A036EC"/>
    <w:rsid w:val="00A03A49"/>
    <w:rsid w:val="00A06184"/>
    <w:rsid w:val="00A11A1A"/>
    <w:rsid w:val="00A122E1"/>
    <w:rsid w:val="00A13175"/>
    <w:rsid w:val="00A141ED"/>
    <w:rsid w:val="00A16448"/>
    <w:rsid w:val="00A16584"/>
    <w:rsid w:val="00A169C0"/>
    <w:rsid w:val="00A21D8B"/>
    <w:rsid w:val="00A21EC2"/>
    <w:rsid w:val="00A23C52"/>
    <w:rsid w:val="00A23CCE"/>
    <w:rsid w:val="00A249BB"/>
    <w:rsid w:val="00A25847"/>
    <w:rsid w:val="00A314D8"/>
    <w:rsid w:val="00A31732"/>
    <w:rsid w:val="00A3215F"/>
    <w:rsid w:val="00A3288B"/>
    <w:rsid w:val="00A347A9"/>
    <w:rsid w:val="00A35037"/>
    <w:rsid w:val="00A35555"/>
    <w:rsid w:val="00A365DA"/>
    <w:rsid w:val="00A36677"/>
    <w:rsid w:val="00A36B11"/>
    <w:rsid w:val="00A412EC"/>
    <w:rsid w:val="00A42ECB"/>
    <w:rsid w:val="00A43819"/>
    <w:rsid w:val="00A43842"/>
    <w:rsid w:val="00A43E17"/>
    <w:rsid w:val="00A4466D"/>
    <w:rsid w:val="00A4612F"/>
    <w:rsid w:val="00A47DDC"/>
    <w:rsid w:val="00A47F49"/>
    <w:rsid w:val="00A50021"/>
    <w:rsid w:val="00A51919"/>
    <w:rsid w:val="00A51E06"/>
    <w:rsid w:val="00A5210E"/>
    <w:rsid w:val="00A5418F"/>
    <w:rsid w:val="00A56296"/>
    <w:rsid w:val="00A60970"/>
    <w:rsid w:val="00A616FC"/>
    <w:rsid w:val="00A63073"/>
    <w:rsid w:val="00A63B03"/>
    <w:rsid w:val="00A66213"/>
    <w:rsid w:val="00A674CA"/>
    <w:rsid w:val="00A67F40"/>
    <w:rsid w:val="00A7150F"/>
    <w:rsid w:val="00A71D89"/>
    <w:rsid w:val="00A72770"/>
    <w:rsid w:val="00A7310F"/>
    <w:rsid w:val="00A732F1"/>
    <w:rsid w:val="00A73DB3"/>
    <w:rsid w:val="00A764CE"/>
    <w:rsid w:val="00A77562"/>
    <w:rsid w:val="00A77B6A"/>
    <w:rsid w:val="00A800B6"/>
    <w:rsid w:val="00A802B7"/>
    <w:rsid w:val="00A80402"/>
    <w:rsid w:val="00A808F7"/>
    <w:rsid w:val="00A80EA6"/>
    <w:rsid w:val="00A815D7"/>
    <w:rsid w:val="00A81D2E"/>
    <w:rsid w:val="00A839A3"/>
    <w:rsid w:val="00A8458A"/>
    <w:rsid w:val="00A84BE2"/>
    <w:rsid w:val="00A86156"/>
    <w:rsid w:val="00A86386"/>
    <w:rsid w:val="00A9053F"/>
    <w:rsid w:val="00A9261C"/>
    <w:rsid w:val="00A932C1"/>
    <w:rsid w:val="00A9630B"/>
    <w:rsid w:val="00A9761D"/>
    <w:rsid w:val="00A97B97"/>
    <w:rsid w:val="00A97D3C"/>
    <w:rsid w:val="00AA16DB"/>
    <w:rsid w:val="00AA1F83"/>
    <w:rsid w:val="00AA2315"/>
    <w:rsid w:val="00AA31F8"/>
    <w:rsid w:val="00AA3730"/>
    <w:rsid w:val="00AA38EA"/>
    <w:rsid w:val="00AA4122"/>
    <w:rsid w:val="00AA432C"/>
    <w:rsid w:val="00AA48EC"/>
    <w:rsid w:val="00AA5D59"/>
    <w:rsid w:val="00AA7E2C"/>
    <w:rsid w:val="00AA7E8D"/>
    <w:rsid w:val="00AB060E"/>
    <w:rsid w:val="00AB2F02"/>
    <w:rsid w:val="00AB46D8"/>
    <w:rsid w:val="00AB56EE"/>
    <w:rsid w:val="00AB6910"/>
    <w:rsid w:val="00AB6A6C"/>
    <w:rsid w:val="00AB7E8F"/>
    <w:rsid w:val="00AC0053"/>
    <w:rsid w:val="00AC0C5A"/>
    <w:rsid w:val="00AC1C2F"/>
    <w:rsid w:val="00AC22CA"/>
    <w:rsid w:val="00AC2820"/>
    <w:rsid w:val="00AC3784"/>
    <w:rsid w:val="00AC4A09"/>
    <w:rsid w:val="00AC4BDA"/>
    <w:rsid w:val="00AC74A1"/>
    <w:rsid w:val="00AD0F4D"/>
    <w:rsid w:val="00AD1FD9"/>
    <w:rsid w:val="00AD27FC"/>
    <w:rsid w:val="00AD2DAD"/>
    <w:rsid w:val="00AD3C2D"/>
    <w:rsid w:val="00AD3FAE"/>
    <w:rsid w:val="00AD448F"/>
    <w:rsid w:val="00AD47B5"/>
    <w:rsid w:val="00AD48BB"/>
    <w:rsid w:val="00AD5404"/>
    <w:rsid w:val="00AD5D91"/>
    <w:rsid w:val="00AD6F50"/>
    <w:rsid w:val="00AD7A1A"/>
    <w:rsid w:val="00AE0435"/>
    <w:rsid w:val="00AE1209"/>
    <w:rsid w:val="00AE1576"/>
    <w:rsid w:val="00AE1D17"/>
    <w:rsid w:val="00AE4A24"/>
    <w:rsid w:val="00AE5E25"/>
    <w:rsid w:val="00AE6E8C"/>
    <w:rsid w:val="00AE7467"/>
    <w:rsid w:val="00AE74BC"/>
    <w:rsid w:val="00AF0513"/>
    <w:rsid w:val="00AF055D"/>
    <w:rsid w:val="00AF0645"/>
    <w:rsid w:val="00AF0C9C"/>
    <w:rsid w:val="00AF3F63"/>
    <w:rsid w:val="00AF4B20"/>
    <w:rsid w:val="00AF571E"/>
    <w:rsid w:val="00AF75EE"/>
    <w:rsid w:val="00B02474"/>
    <w:rsid w:val="00B02905"/>
    <w:rsid w:val="00B03EBB"/>
    <w:rsid w:val="00B04860"/>
    <w:rsid w:val="00B0730A"/>
    <w:rsid w:val="00B0747A"/>
    <w:rsid w:val="00B07D48"/>
    <w:rsid w:val="00B117DE"/>
    <w:rsid w:val="00B1190C"/>
    <w:rsid w:val="00B1193D"/>
    <w:rsid w:val="00B11A8A"/>
    <w:rsid w:val="00B1384E"/>
    <w:rsid w:val="00B13C6B"/>
    <w:rsid w:val="00B148BF"/>
    <w:rsid w:val="00B165A8"/>
    <w:rsid w:val="00B174E5"/>
    <w:rsid w:val="00B211B0"/>
    <w:rsid w:val="00B21D9E"/>
    <w:rsid w:val="00B22F17"/>
    <w:rsid w:val="00B230F6"/>
    <w:rsid w:val="00B2310D"/>
    <w:rsid w:val="00B2392B"/>
    <w:rsid w:val="00B25A2B"/>
    <w:rsid w:val="00B26AFF"/>
    <w:rsid w:val="00B271C6"/>
    <w:rsid w:val="00B300E9"/>
    <w:rsid w:val="00B3224C"/>
    <w:rsid w:val="00B3280F"/>
    <w:rsid w:val="00B32D1E"/>
    <w:rsid w:val="00B35629"/>
    <w:rsid w:val="00B35D89"/>
    <w:rsid w:val="00B36712"/>
    <w:rsid w:val="00B36E5A"/>
    <w:rsid w:val="00B4119A"/>
    <w:rsid w:val="00B41606"/>
    <w:rsid w:val="00B42E2B"/>
    <w:rsid w:val="00B441DA"/>
    <w:rsid w:val="00B45179"/>
    <w:rsid w:val="00B454E5"/>
    <w:rsid w:val="00B45BCE"/>
    <w:rsid w:val="00B462BD"/>
    <w:rsid w:val="00B47F80"/>
    <w:rsid w:val="00B53240"/>
    <w:rsid w:val="00B54BD6"/>
    <w:rsid w:val="00B54CB2"/>
    <w:rsid w:val="00B56016"/>
    <w:rsid w:val="00B56346"/>
    <w:rsid w:val="00B56A77"/>
    <w:rsid w:val="00B57535"/>
    <w:rsid w:val="00B602A9"/>
    <w:rsid w:val="00B60813"/>
    <w:rsid w:val="00B61DE6"/>
    <w:rsid w:val="00B636B3"/>
    <w:rsid w:val="00B63D6C"/>
    <w:rsid w:val="00B65C90"/>
    <w:rsid w:val="00B660A5"/>
    <w:rsid w:val="00B667A4"/>
    <w:rsid w:val="00B67BC6"/>
    <w:rsid w:val="00B70C84"/>
    <w:rsid w:val="00B72C8B"/>
    <w:rsid w:val="00B73FF7"/>
    <w:rsid w:val="00B76C63"/>
    <w:rsid w:val="00B77B4E"/>
    <w:rsid w:val="00B814F2"/>
    <w:rsid w:val="00B81555"/>
    <w:rsid w:val="00B832E3"/>
    <w:rsid w:val="00B8412F"/>
    <w:rsid w:val="00B84D45"/>
    <w:rsid w:val="00B84DF6"/>
    <w:rsid w:val="00B85691"/>
    <w:rsid w:val="00B8608C"/>
    <w:rsid w:val="00B86802"/>
    <w:rsid w:val="00B87659"/>
    <w:rsid w:val="00B87F4B"/>
    <w:rsid w:val="00B912F0"/>
    <w:rsid w:val="00B91776"/>
    <w:rsid w:val="00B918BD"/>
    <w:rsid w:val="00B933E9"/>
    <w:rsid w:val="00B93601"/>
    <w:rsid w:val="00B93BAA"/>
    <w:rsid w:val="00B952BB"/>
    <w:rsid w:val="00B95337"/>
    <w:rsid w:val="00B95CDE"/>
    <w:rsid w:val="00B97A0B"/>
    <w:rsid w:val="00B97A81"/>
    <w:rsid w:val="00B97B93"/>
    <w:rsid w:val="00B97D14"/>
    <w:rsid w:val="00BA11C2"/>
    <w:rsid w:val="00BA2D85"/>
    <w:rsid w:val="00BA2F7D"/>
    <w:rsid w:val="00BA4517"/>
    <w:rsid w:val="00BA505A"/>
    <w:rsid w:val="00BA5A84"/>
    <w:rsid w:val="00BA5CB7"/>
    <w:rsid w:val="00BA66E0"/>
    <w:rsid w:val="00BA7F9C"/>
    <w:rsid w:val="00BB0A56"/>
    <w:rsid w:val="00BB0CB6"/>
    <w:rsid w:val="00BB2096"/>
    <w:rsid w:val="00BB287B"/>
    <w:rsid w:val="00BB2CCF"/>
    <w:rsid w:val="00BB4BB6"/>
    <w:rsid w:val="00BB62DC"/>
    <w:rsid w:val="00BB68B3"/>
    <w:rsid w:val="00BB75A9"/>
    <w:rsid w:val="00BC0D5B"/>
    <w:rsid w:val="00BC1305"/>
    <w:rsid w:val="00BC197D"/>
    <w:rsid w:val="00BC1AA7"/>
    <w:rsid w:val="00BC1D7A"/>
    <w:rsid w:val="00BC1DB2"/>
    <w:rsid w:val="00BC4738"/>
    <w:rsid w:val="00BC4E2E"/>
    <w:rsid w:val="00BC669D"/>
    <w:rsid w:val="00BC724B"/>
    <w:rsid w:val="00BC7B69"/>
    <w:rsid w:val="00BD0B01"/>
    <w:rsid w:val="00BD3E0F"/>
    <w:rsid w:val="00BD49FB"/>
    <w:rsid w:val="00BD53C2"/>
    <w:rsid w:val="00BD5578"/>
    <w:rsid w:val="00BD55FB"/>
    <w:rsid w:val="00BD6D00"/>
    <w:rsid w:val="00BD7808"/>
    <w:rsid w:val="00BD7F1D"/>
    <w:rsid w:val="00BE08B8"/>
    <w:rsid w:val="00BE37CA"/>
    <w:rsid w:val="00BE5117"/>
    <w:rsid w:val="00BE527F"/>
    <w:rsid w:val="00BE5E4C"/>
    <w:rsid w:val="00BE6823"/>
    <w:rsid w:val="00BE7232"/>
    <w:rsid w:val="00BF1F70"/>
    <w:rsid w:val="00BF2EA7"/>
    <w:rsid w:val="00BF3239"/>
    <w:rsid w:val="00BF4AC8"/>
    <w:rsid w:val="00BF587E"/>
    <w:rsid w:val="00BF7C96"/>
    <w:rsid w:val="00C004AE"/>
    <w:rsid w:val="00C01E1A"/>
    <w:rsid w:val="00C0234B"/>
    <w:rsid w:val="00C02D0B"/>
    <w:rsid w:val="00C02EF1"/>
    <w:rsid w:val="00C070F6"/>
    <w:rsid w:val="00C10728"/>
    <w:rsid w:val="00C10DA9"/>
    <w:rsid w:val="00C11682"/>
    <w:rsid w:val="00C11E5C"/>
    <w:rsid w:val="00C1390A"/>
    <w:rsid w:val="00C1596D"/>
    <w:rsid w:val="00C203C9"/>
    <w:rsid w:val="00C218A9"/>
    <w:rsid w:val="00C21A20"/>
    <w:rsid w:val="00C21FED"/>
    <w:rsid w:val="00C222D8"/>
    <w:rsid w:val="00C22E0D"/>
    <w:rsid w:val="00C23973"/>
    <w:rsid w:val="00C248FC"/>
    <w:rsid w:val="00C250EB"/>
    <w:rsid w:val="00C25DD7"/>
    <w:rsid w:val="00C27FCE"/>
    <w:rsid w:val="00C30874"/>
    <w:rsid w:val="00C30D0C"/>
    <w:rsid w:val="00C31CE7"/>
    <w:rsid w:val="00C34161"/>
    <w:rsid w:val="00C352EF"/>
    <w:rsid w:val="00C35301"/>
    <w:rsid w:val="00C355D5"/>
    <w:rsid w:val="00C36017"/>
    <w:rsid w:val="00C447F4"/>
    <w:rsid w:val="00C47A9B"/>
    <w:rsid w:val="00C50066"/>
    <w:rsid w:val="00C513E2"/>
    <w:rsid w:val="00C5267A"/>
    <w:rsid w:val="00C528B2"/>
    <w:rsid w:val="00C53D05"/>
    <w:rsid w:val="00C542A1"/>
    <w:rsid w:val="00C547D5"/>
    <w:rsid w:val="00C54A78"/>
    <w:rsid w:val="00C55A02"/>
    <w:rsid w:val="00C56A90"/>
    <w:rsid w:val="00C603A6"/>
    <w:rsid w:val="00C60400"/>
    <w:rsid w:val="00C61AF2"/>
    <w:rsid w:val="00C61F3E"/>
    <w:rsid w:val="00C61F73"/>
    <w:rsid w:val="00C625C2"/>
    <w:rsid w:val="00C631D8"/>
    <w:rsid w:val="00C63763"/>
    <w:rsid w:val="00C63E29"/>
    <w:rsid w:val="00C65F4D"/>
    <w:rsid w:val="00C6620C"/>
    <w:rsid w:val="00C66439"/>
    <w:rsid w:val="00C6649D"/>
    <w:rsid w:val="00C66C09"/>
    <w:rsid w:val="00C6718B"/>
    <w:rsid w:val="00C708A6"/>
    <w:rsid w:val="00C708E8"/>
    <w:rsid w:val="00C71D33"/>
    <w:rsid w:val="00C71DC9"/>
    <w:rsid w:val="00C72564"/>
    <w:rsid w:val="00C72E68"/>
    <w:rsid w:val="00C7332B"/>
    <w:rsid w:val="00C74EA0"/>
    <w:rsid w:val="00C752A5"/>
    <w:rsid w:val="00C75F90"/>
    <w:rsid w:val="00C77359"/>
    <w:rsid w:val="00C77C8C"/>
    <w:rsid w:val="00C81CF9"/>
    <w:rsid w:val="00C820B6"/>
    <w:rsid w:val="00C82A59"/>
    <w:rsid w:val="00C82CEC"/>
    <w:rsid w:val="00C83B60"/>
    <w:rsid w:val="00C86BF7"/>
    <w:rsid w:val="00C86DCB"/>
    <w:rsid w:val="00C900B5"/>
    <w:rsid w:val="00C91B5E"/>
    <w:rsid w:val="00C932FB"/>
    <w:rsid w:val="00C93628"/>
    <w:rsid w:val="00C9433C"/>
    <w:rsid w:val="00C9466A"/>
    <w:rsid w:val="00C95526"/>
    <w:rsid w:val="00C962C3"/>
    <w:rsid w:val="00C96377"/>
    <w:rsid w:val="00C97DF8"/>
    <w:rsid w:val="00CA0131"/>
    <w:rsid w:val="00CA1D8F"/>
    <w:rsid w:val="00CA2150"/>
    <w:rsid w:val="00CA2F39"/>
    <w:rsid w:val="00CA47B4"/>
    <w:rsid w:val="00CA53D8"/>
    <w:rsid w:val="00CA567D"/>
    <w:rsid w:val="00CA7302"/>
    <w:rsid w:val="00CA78F7"/>
    <w:rsid w:val="00CA7D29"/>
    <w:rsid w:val="00CA7F99"/>
    <w:rsid w:val="00CB0FD4"/>
    <w:rsid w:val="00CB17C0"/>
    <w:rsid w:val="00CB1BA7"/>
    <w:rsid w:val="00CB2988"/>
    <w:rsid w:val="00CB32F2"/>
    <w:rsid w:val="00CB44DB"/>
    <w:rsid w:val="00CB5CF7"/>
    <w:rsid w:val="00CB5FC2"/>
    <w:rsid w:val="00CB72B7"/>
    <w:rsid w:val="00CB732D"/>
    <w:rsid w:val="00CC0102"/>
    <w:rsid w:val="00CC01C8"/>
    <w:rsid w:val="00CC0551"/>
    <w:rsid w:val="00CC0AF1"/>
    <w:rsid w:val="00CC0E18"/>
    <w:rsid w:val="00CC1363"/>
    <w:rsid w:val="00CC25D5"/>
    <w:rsid w:val="00CC42D7"/>
    <w:rsid w:val="00CC43C5"/>
    <w:rsid w:val="00CC45CB"/>
    <w:rsid w:val="00CC4D75"/>
    <w:rsid w:val="00CC58AD"/>
    <w:rsid w:val="00CC71B6"/>
    <w:rsid w:val="00CC7619"/>
    <w:rsid w:val="00CC7660"/>
    <w:rsid w:val="00CC791D"/>
    <w:rsid w:val="00CD1380"/>
    <w:rsid w:val="00CD13A8"/>
    <w:rsid w:val="00CD278B"/>
    <w:rsid w:val="00CD28FD"/>
    <w:rsid w:val="00CD2F26"/>
    <w:rsid w:val="00CD3E51"/>
    <w:rsid w:val="00CD745A"/>
    <w:rsid w:val="00CE062E"/>
    <w:rsid w:val="00CE2F8C"/>
    <w:rsid w:val="00CE315E"/>
    <w:rsid w:val="00CE4864"/>
    <w:rsid w:val="00CE5F8B"/>
    <w:rsid w:val="00CE6143"/>
    <w:rsid w:val="00CE6377"/>
    <w:rsid w:val="00CE639C"/>
    <w:rsid w:val="00CE67D1"/>
    <w:rsid w:val="00CE7049"/>
    <w:rsid w:val="00CF0C8D"/>
    <w:rsid w:val="00CF108B"/>
    <w:rsid w:val="00CF248B"/>
    <w:rsid w:val="00CF28DC"/>
    <w:rsid w:val="00CF29DB"/>
    <w:rsid w:val="00CF34A2"/>
    <w:rsid w:val="00CF3F53"/>
    <w:rsid w:val="00CF64AE"/>
    <w:rsid w:val="00CF70E2"/>
    <w:rsid w:val="00CF7F2A"/>
    <w:rsid w:val="00D000FA"/>
    <w:rsid w:val="00D0048C"/>
    <w:rsid w:val="00D0049E"/>
    <w:rsid w:val="00D010F6"/>
    <w:rsid w:val="00D031F1"/>
    <w:rsid w:val="00D03E5C"/>
    <w:rsid w:val="00D048D5"/>
    <w:rsid w:val="00D06467"/>
    <w:rsid w:val="00D066B7"/>
    <w:rsid w:val="00D069A2"/>
    <w:rsid w:val="00D07A04"/>
    <w:rsid w:val="00D07B1E"/>
    <w:rsid w:val="00D1042D"/>
    <w:rsid w:val="00D134DC"/>
    <w:rsid w:val="00D139A9"/>
    <w:rsid w:val="00D13ADE"/>
    <w:rsid w:val="00D14901"/>
    <w:rsid w:val="00D15FFC"/>
    <w:rsid w:val="00D161C3"/>
    <w:rsid w:val="00D204AC"/>
    <w:rsid w:val="00D21441"/>
    <w:rsid w:val="00D24C0D"/>
    <w:rsid w:val="00D2561E"/>
    <w:rsid w:val="00D266E7"/>
    <w:rsid w:val="00D278A4"/>
    <w:rsid w:val="00D27D91"/>
    <w:rsid w:val="00D30DB1"/>
    <w:rsid w:val="00D317BE"/>
    <w:rsid w:val="00D32FAA"/>
    <w:rsid w:val="00D3327D"/>
    <w:rsid w:val="00D33554"/>
    <w:rsid w:val="00D33A02"/>
    <w:rsid w:val="00D33B90"/>
    <w:rsid w:val="00D33C38"/>
    <w:rsid w:val="00D34306"/>
    <w:rsid w:val="00D35E5C"/>
    <w:rsid w:val="00D36559"/>
    <w:rsid w:val="00D37975"/>
    <w:rsid w:val="00D4054B"/>
    <w:rsid w:val="00D426B9"/>
    <w:rsid w:val="00D42A2A"/>
    <w:rsid w:val="00D42AAD"/>
    <w:rsid w:val="00D43423"/>
    <w:rsid w:val="00D45018"/>
    <w:rsid w:val="00D45924"/>
    <w:rsid w:val="00D51BB3"/>
    <w:rsid w:val="00D534A6"/>
    <w:rsid w:val="00D5419A"/>
    <w:rsid w:val="00D5455A"/>
    <w:rsid w:val="00D54A6E"/>
    <w:rsid w:val="00D55513"/>
    <w:rsid w:val="00D55C44"/>
    <w:rsid w:val="00D5631A"/>
    <w:rsid w:val="00D565B9"/>
    <w:rsid w:val="00D56652"/>
    <w:rsid w:val="00D5673D"/>
    <w:rsid w:val="00D57C9C"/>
    <w:rsid w:val="00D57E06"/>
    <w:rsid w:val="00D60301"/>
    <w:rsid w:val="00D60D0B"/>
    <w:rsid w:val="00D6107C"/>
    <w:rsid w:val="00D629CE"/>
    <w:rsid w:val="00D62BAE"/>
    <w:rsid w:val="00D63097"/>
    <w:rsid w:val="00D63447"/>
    <w:rsid w:val="00D64198"/>
    <w:rsid w:val="00D64BF1"/>
    <w:rsid w:val="00D66B7B"/>
    <w:rsid w:val="00D701E7"/>
    <w:rsid w:val="00D71835"/>
    <w:rsid w:val="00D718C2"/>
    <w:rsid w:val="00D72CDB"/>
    <w:rsid w:val="00D72F3B"/>
    <w:rsid w:val="00D73499"/>
    <w:rsid w:val="00D73CDB"/>
    <w:rsid w:val="00D74F2D"/>
    <w:rsid w:val="00D767EF"/>
    <w:rsid w:val="00D77718"/>
    <w:rsid w:val="00D77E82"/>
    <w:rsid w:val="00D80320"/>
    <w:rsid w:val="00D8040F"/>
    <w:rsid w:val="00D810D3"/>
    <w:rsid w:val="00D81B92"/>
    <w:rsid w:val="00D82953"/>
    <w:rsid w:val="00D83D68"/>
    <w:rsid w:val="00D841C6"/>
    <w:rsid w:val="00D865D2"/>
    <w:rsid w:val="00D86A16"/>
    <w:rsid w:val="00D87219"/>
    <w:rsid w:val="00D90D16"/>
    <w:rsid w:val="00D90D8F"/>
    <w:rsid w:val="00D91FFC"/>
    <w:rsid w:val="00D93875"/>
    <w:rsid w:val="00D940BC"/>
    <w:rsid w:val="00D942BA"/>
    <w:rsid w:val="00D94372"/>
    <w:rsid w:val="00D95D52"/>
    <w:rsid w:val="00D96004"/>
    <w:rsid w:val="00D9600E"/>
    <w:rsid w:val="00D96035"/>
    <w:rsid w:val="00D96271"/>
    <w:rsid w:val="00D97C59"/>
    <w:rsid w:val="00DA0B33"/>
    <w:rsid w:val="00DA2ACF"/>
    <w:rsid w:val="00DA2BE1"/>
    <w:rsid w:val="00DA44F6"/>
    <w:rsid w:val="00DA568C"/>
    <w:rsid w:val="00DA6503"/>
    <w:rsid w:val="00DA74BF"/>
    <w:rsid w:val="00DA773F"/>
    <w:rsid w:val="00DA782A"/>
    <w:rsid w:val="00DA7B86"/>
    <w:rsid w:val="00DB12CD"/>
    <w:rsid w:val="00DB4D42"/>
    <w:rsid w:val="00DB4DBF"/>
    <w:rsid w:val="00DB7F65"/>
    <w:rsid w:val="00DC07A4"/>
    <w:rsid w:val="00DC0B1A"/>
    <w:rsid w:val="00DC1272"/>
    <w:rsid w:val="00DC28B7"/>
    <w:rsid w:val="00DC3A10"/>
    <w:rsid w:val="00DC6385"/>
    <w:rsid w:val="00DC739D"/>
    <w:rsid w:val="00DC76E6"/>
    <w:rsid w:val="00DD0155"/>
    <w:rsid w:val="00DD0D6A"/>
    <w:rsid w:val="00DD1ADD"/>
    <w:rsid w:val="00DD1CC8"/>
    <w:rsid w:val="00DD1EB6"/>
    <w:rsid w:val="00DD22CE"/>
    <w:rsid w:val="00DD2DFB"/>
    <w:rsid w:val="00DD507D"/>
    <w:rsid w:val="00DD5767"/>
    <w:rsid w:val="00DD57BC"/>
    <w:rsid w:val="00DD5FF0"/>
    <w:rsid w:val="00DD72A9"/>
    <w:rsid w:val="00DE0079"/>
    <w:rsid w:val="00DE072D"/>
    <w:rsid w:val="00DE1395"/>
    <w:rsid w:val="00DE3722"/>
    <w:rsid w:val="00DE41AE"/>
    <w:rsid w:val="00DE59B3"/>
    <w:rsid w:val="00DE6585"/>
    <w:rsid w:val="00DE6B70"/>
    <w:rsid w:val="00DF09CE"/>
    <w:rsid w:val="00DF1D3A"/>
    <w:rsid w:val="00DF270F"/>
    <w:rsid w:val="00DF2CA3"/>
    <w:rsid w:val="00DF4734"/>
    <w:rsid w:val="00DF579D"/>
    <w:rsid w:val="00E00665"/>
    <w:rsid w:val="00E02BC8"/>
    <w:rsid w:val="00E02BE4"/>
    <w:rsid w:val="00E03205"/>
    <w:rsid w:val="00E03E78"/>
    <w:rsid w:val="00E05B68"/>
    <w:rsid w:val="00E0623A"/>
    <w:rsid w:val="00E066E4"/>
    <w:rsid w:val="00E06806"/>
    <w:rsid w:val="00E06DAA"/>
    <w:rsid w:val="00E0765E"/>
    <w:rsid w:val="00E07863"/>
    <w:rsid w:val="00E106EB"/>
    <w:rsid w:val="00E123A7"/>
    <w:rsid w:val="00E1393E"/>
    <w:rsid w:val="00E141C0"/>
    <w:rsid w:val="00E149CF"/>
    <w:rsid w:val="00E14E1F"/>
    <w:rsid w:val="00E15624"/>
    <w:rsid w:val="00E17DAD"/>
    <w:rsid w:val="00E23FDD"/>
    <w:rsid w:val="00E2464A"/>
    <w:rsid w:val="00E2482E"/>
    <w:rsid w:val="00E27450"/>
    <w:rsid w:val="00E274DF"/>
    <w:rsid w:val="00E30266"/>
    <w:rsid w:val="00E3031F"/>
    <w:rsid w:val="00E32407"/>
    <w:rsid w:val="00E3373B"/>
    <w:rsid w:val="00E36275"/>
    <w:rsid w:val="00E36A62"/>
    <w:rsid w:val="00E42BFC"/>
    <w:rsid w:val="00E43347"/>
    <w:rsid w:val="00E43EC2"/>
    <w:rsid w:val="00E45AD5"/>
    <w:rsid w:val="00E45FCC"/>
    <w:rsid w:val="00E474DC"/>
    <w:rsid w:val="00E503BA"/>
    <w:rsid w:val="00E50E07"/>
    <w:rsid w:val="00E517AA"/>
    <w:rsid w:val="00E524B1"/>
    <w:rsid w:val="00E54FE4"/>
    <w:rsid w:val="00E5587C"/>
    <w:rsid w:val="00E56B20"/>
    <w:rsid w:val="00E57799"/>
    <w:rsid w:val="00E6342A"/>
    <w:rsid w:val="00E640E9"/>
    <w:rsid w:val="00E65040"/>
    <w:rsid w:val="00E70A82"/>
    <w:rsid w:val="00E7109C"/>
    <w:rsid w:val="00E71100"/>
    <w:rsid w:val="00E72383"/>
    <w:rsid w:val="00E72522"/>
    <w:rsid w:val="00E7363E"/>
    <w:rsid w:val="00E7385A"/>
    <w:rsid w:val="00E740A8"/>
    <w:rsid w:val="00E74889"/>
    <w:rsid w:val="00E752D5"/>
    <w:rsid w:val="00E759EB"/>
    <w:rsid w:val="00E768DD"/>
    <w:rsid w:val="00E76E98"/>
    <w:rsid w:val="00E77775"/>
    <w:rsid w:val="00E77873"/>
    <w:rsid w:val="00E77ED3"/>
    <w:rsid w:val="00E77F1C"/>
    <w:rsid w:val="00E803CC"/>
    <w:rsid w:val="00E80E51"/>
    <w:rsid w:val="00E81CD6"/>
    <w:rsid w:val="00E81D59"/>
    <w:rsid w:val="00E83082"/>
    <w:rsid w:val="00E83399"/>
    <w:rsid w:val="00E8376D"/>
    <w:rsid w:val="00E84CDD"/>
    <w:rsid w:val="00E85889"/>
    <w:rsid w:val="00E85C45"/>
    <w:rsid w:val="00E85EE1"/>
    <w:rsid w:val="00E86B8D"/>
    <w:rsid w:val="00E86E29"/>
    <w:rsid w:val="00E87656"/>
    <w:rsid w:val="00E87AF4"/>
    <w:rsid w:val="00E87DDB"/>
    <w:rsid w:val="00E90C23"/>
    <w:rsid w:val="00E90E6B"/>
    <w:rsid w:val="00E916B5"/>
    <w:rsid w:val="00E91746"/>
    <w:rsid w:val="00E91A02"/>
    <w:rsid w:val="00E91CA3"/>
    <w:rsid w:val="00E937DA"/>
    <w:rsid w:val="00E94993"/>
    <w:rsid w:val="00E94DD3"/>
    <w:rsid w:val="00E95E2F"/>
    <w:rsid w:val="00E96B04"/>
    <w:rsid w:val="00E9792F"/>
    <w:rsid w:val="00E97DDC"/>
    <w:rsid w:val="00EA0723"/>
    <w:rsid w:val="00EA0A04"/>
    <w:rsid w:val="00EA1596"/>
    <w:rsid w:val="00EA25BE"/>
    <w:rsid w:val="00EA2C88"/>
    <w:rsid w:val="00EA33B4"/>
    <w:rsid w:val="00EA3B6D"/>
    <w:rsid w:val="00EA44B2"/>
    <w:rsid w:val="00EA4772"/>
    <w:rsid w:val="00EA4FC3"/>
    <w:rsid w:val="00EA5086"/>
    <w:rsid w:val="00EA6335"/>
    <w:rsid w:val="00EA6E4C"/>
    <w:rsid w:val="00EB0580"/>
    <w:rsid w:val="00EB1BC5"/>
    <w:rsid w:val="00EB297E"/>
    <w:rsid w:val="00EB5719"/>
    <w:rsid w:val="00EB6698"/>
    <w:rsid w:val="00EB690F"/>
    <w:rsid w:val="00EB7F9B"/>
    <w:rsid w:val="00EB7FFD"/>
    <w:rsid w:val="00EC15B2"/>
    <w:rsid w:val="00EC2126"/>
    <w:rsid w:val="00EC2508"/>
    <w:rsid w:val="00EC285D"/>
    <w:rsid w:val="00EC342D"/>
    <w:rsid w:val="00EC42B3"/>
    <w:rsid w:val="00EC458D"/>
    <w:rsid w:val="00EC558C"/>
    <w:rsid w:val="00EC59E6"/>
    <w:rsid w:val="00EC5EFD"/>
    <w:rsid w:val="00EC6017"/>
    <w:rsid w:val="00EC6547"/>
    <w:rsid w:val="00EC76E9"/>
    <w:rsid w:val="00ED0005"/>
    <w:rsid w:val="00ED179D"/>
    <w:rsid w:val="00ED1F7A"/>
    <w:rsid w:val="00ED21B1"/>
    <w:rsid w:val="00ED23A3"/>
    <w:rsid w:val="00ED35DC"/>
    <w:rsid w:val="00ED3AA3"/>
    <w:rsid w:val="00ED48EA"/>
    <w:rsid w:val="00ED5948"/>
    <w:rsid w:val="00ED6453"/>
    <w:rsid w:val="00ED7A4E"/>
    <w:rsid w:val="00EE19D5"/>
    <w:rsid w:val="00EE1FF4"/>
    <w:rsid w:val="00EE2275"/>
    <w:rsid w:val="00EE2703"/>
    <w:rsid w:val="00EE3605"/>
    <w:rsid w:val="00EE48A9"/>
    <w:rsid w:val="00EE4DBD"/>
    <w:rsid w:val="00EE5AEE"/>
    <w:rsid w:val="00EE701A"/>
    <w:rsid w:val="00EE7563"/>
    <w:rsid w:val="00EE7E22"/>
    <w:rsid w:val="00EE7E69"/>
    <w:rsid w:val="00EF2B5D"/>
    <w:rsid w:val="00EF31D8"/>
    <w:rsid w:val="00EF487A"/>
    <w:rsid w:val="00EF494C"/>
    <w:rsid w:val="00EF588C"/>
    <w:rsid w:val="00EF5C56"/>
    <w:rsid w:val="00EF633B"/>
    <w:rsid w:val="00EF66BC"/>
    <w:rsid w:val="00EF67C1"/>
    <w:rsid w:val="00EF6FCC"/>
    <w:rsid w:val="00EF76F1"/>
    <w:rsid w:val="00F00E37"/>
    <w:rsid w:val="00F01303"/>
    <w:rsid w:val="00F0141A"/>
    <w:rsid w:val="00F015C0"/>
    <w:rsid w:val="00F01C6E"/>
    <w:rsid w:val="00F01D42"/>
    <w:rsid w:val="00F0213E"/>
    <w:rsid w:val="00F0299C"/>
    <w:rsid w:val="00F02BDA"/>
    <w:rsid w:val="00F03237"/>
    <w:rsid w:val="00F044C6"/>
    <w:rsid w:val="00F04E61"/>
    <w:rsid w:val="00F05A81"/>
    <w:rsid w:val="00F05F82"/>
    <w:rsid w:val="00F10B92"/>
    <w:rsid w:val="00F124C8"/>
    <w:rsid w:val="00F13D9E"/>
    <w:rsid w:val="00F14F2C"/>
    <w:rsid w:val="00F15AC3"/>
    <w:rsid w:val="00F20AF0"/>
    <w:rsid w:val="00F2194D"/>
    <w:rsid w:val="00F221C3"/>
    <w:rsid w:val="00F22D26"/>
    <w:rsid w:val="00F240DA"/>
    <w:rsid w:val="00F25A78"/>
    <w:rsid w:val="00F25CC0"/>
    <w:rsid w:val="00F25D6C"/>
    <w:rsid w:val="00F30DBD"/>
    <w:rsid w:val="00F31F1F"/>
    <w:rsid w:val="00F32526"/>
    <w:rsid w:val="00F32F85"/>
    <w:rsid w:val="00F3464E"/>
    <w:rsid w:val="00F362D2"/>
    <w:rsid w:val="00F36739"/>
    <w:rsid w:val="00F36C22"/>
    <w:rsid w:val="00F36C6B"/>
    <w:rsid w:val="00F37326"/>
    <w:rsid w:val="00F40EAA"/>
    <w:rsid w:val="00F4152B"/>
    <w:rsid w:val="00F41C6D"/>
    <w:rsid w:val="00F42227"/>
    <w:rsid w:val="00F43B40"/>
    <w:rsid w:val="00F47464"/>
    <w:rsid w:val="00F47A96"/>
    <w:rsid w:val="00F516A9"/>
    <w:rsid w:val="00F51C11"/>
    <w:rsid w:val="00F538DB"/>
    <w:rsid w:val="00F539D8"/>
    <w:rsid w:val="00F54660"/>
    <w:rsid w:val="00F555B1"/>
    <w:rsid w:val="00F56CE7"/>
    <w:rsid w:val="00F56D60"/>
    <w:rsid w:val="00F57375"/>
    <w:rsid w:val="00F57F75"/>
    <w:rsid w:val="00F60647"/>
    <w:rsid w:val="00F60921"/>
    <w:rsid w:val="00F60A50"/>
    <w:rsid w:val="00F60E97"/>
    <w:rsid w:val="00F61764"/>
    <w:rsid w:val="00F627EC"/>
    <w:rsid w:val="00F62905"/>
    <w:rsid w:val="00F62FF6"/>
    <w:rsid w:val="00F63673"/>
    <w:rsid w:val="00F63CEA"/>
    <w:rsid w:val="00F64323"/>
    <w:rsid w:val="00F6446D"/>
    <w:rsid w:val="00F65035"/>
    <w:rsid w:val="00F656E9"/>
    <w:rsid w:val="00F663B7"/>
    <w:rsid w:val="00F66D70"/>
    <w:rsid w:val="00F70791"/>
    <w:rsid w:val="00F76506"/>
    <w:rsid w:val="00F770D2"/>
    <w:rsid w:val="00F77190"/>
    <w:rsid w:val="00F807DA"/>
    <w:rsid w:val="00F81FCA"/>
    <w:rsid w:val="00F81FD6"/>
    <w:rsid w:val="00F82355"/>
    <w:rsid w:val="00F82F5B"/>
    <w:rsid w:val="00F85257"/>
    <w:rsid w:val="00F855D9"/>
    <w:rsid w:val="00F8579D"/>
    <w:rsid w:val="00F85D1E"/>
    <w:rsid w:val="00F87360"/>
    <w:rsid w:val="00F87914"/>
    <w:rsid w:val="00F90E27"/>
    <w:rsid w:val="00F90F78"/>
    <w:rsid w:val="00F915DB"/>
    <w:rsid w:val="00F91646"/>
    <w:rsid w:val="00F91BEF"/>
    <w:rsid w:val="00F924F6"/>
    <w:rsid w:val="00F9319D"/>
    <w:rsid w:val="00F93776"/>
    <w:rsid w:val="00F94CD3"/>
    <w:rsid w:val="00F957F2"/>
    <w:rsid w:val="00FA0647"/>
    <w:rsid w:val="00FA0C4F"/>
    <w:rsid w:val="00FA1C4B"/>
    <w:rsid w:val="00FA2911"/>
    <w:rsid w:val="00FA2FC6"/>
    <w:rsid w:val="00FA340D"/>
    <w:rsid w:val="00FA34D2"/>
    <w:rsid w:val="00FA397A"/>
    <w:rsid w:val="00FA3DE6"/>
    <w:rsid w:val="00FA43C5"/>
    <w:rsid w:val="00FA4980"/>
    <w:rsid w:val="00FA536D"/>
    <w:rsid w:val="00FA5895"/>
    <w:rsid w:val="00FA609A"/>
    <w:rsid w:val="00FB1333"/>
    <w:rsid w:val="00FB1D62"/>
    <w:rsid w:val="00FB5D7F"/>
    <w:rsid w:val="00FB5F6F"/>
    <w:rsid w:val="00FB724E"/>
    <w:rsid w:val="00FB7F21"/>
    <w:rsid w:val="00FC029A"/>
    <w:rsid w:val="00FC0B29"/>
    <w:rsid w:val="00FC3A69"/>
    <w:rsid w:val="00FC436D"/>
    <w:rsid w:val="00FC508E"/>
    <w:rsid w:val="00FC56D2"/>
    <w:rsid w:val="00FC5A43"/>
    <w:rsid w:val="00FC63E4"/>
    <w:rsid w:val="00FC6744"/>
    <w:rsid w:val="00FD04C4"/>
    <w:rsid w:val="00FD1A41"/>
    <w:rsid w:val="00FD2CAA"/>
    <w:rsid w:val="00FD32F8"/>
    <w:rsid w:val="00FD33BB"/>
    <w:rsid w:val="00FD362D"/>
    <w:rsid w:val="00FD4B00"/>
    <w:rsid w:val="00FD6DB6"/>
    <w:rsid w:val="00FD75E9"/>
    <w:rsid w:val="00FD7A5C"/>
    <w:rsid w:val="00FE03D6"/>
    <w:rsid w:val="00FE2694"/>
    <w:rsid w:val="00FE5810"/>
    <w:rsid w:val="00FE6CE3"/>
    <w:rsid w:val="00FE7817"/>
    <w:rsid w:val="00FF0B0A"/>
    <w:rsid w:val="00FF5F56"/>
    <w:rsid w:val="00FF63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0913A"/>
  <w15:docId w15:val="{F40F3246-33F2-4F27-AFF7-7B28D555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8B7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C28B7"/>
    <w:pPr>
      <w:keepNext/>
      <w:keepLines/>
      <w:numPr>
        <w:numId w:val="22"/>
      </w:numPr>
      <w:spacing w:before="40" w:after="120"/>
      <w:ind w:left="360"/>
      <w:outlineLvl w:val="0"/>
    </w:pPr>
    <w:rPr>
      <w:rFonts w:asciiTheme="majorHAnsi" w:eastAsiaTheme="majorEastAsia" w:hAnsiTheme="majorHAnsi" w:cstheme="majorBidi"/>
      <w:noProof/>
      <w:color w:val="1F4E79" w:themeColor="accent1" w:themeShade="80"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28B7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  <w:lang w:eastAsia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13190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A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B7"/>
    <w:rPr>
      <w:rFonts w:asciiTheme="majorHAnsi" w:eastAsiaTheme="majorEastAsia" w:hAnsiTheme="majorHAnsi" w:cstheme="majorBidi"/>
      <w:noProof/>
      <w:color w:val="1F4E79" w:themeColor="accent1" w:themeShade="80"/>
      <w:sz w:val="26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6A38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224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70E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06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82"/>
  </w:style>
  <w:style w:type="paragraph" w:styleId="Footer">
    <w:name w:val="footer"/>
    <w:basedOn w:val="Normal"/>
    <w:link w:val="FooterChar"/>
    <w:uiPriority w:val="99"/>
    <w:unhideWhenUsed/>
    <w:rsid w:val="001F06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82"/>
  </w:style>
  <w:style w:type="character" w:customStyle="1" w:styleId="section-info-text">
    <w:name w:val="section-info-text"/>
    <w:basedOn w:val="DefaultParagraphFont"/>
    <w:rsid w:val="00073DEE"/>
  </w:style>
  <w:style w:type="character" w:customStyle="1" w:styleId="Heading2Char">
    <w:name w:val="Heading 2 Char"/>
    <w:basedOn w:val="DefaultParagraphFont"/>
    <w:link w:val="Heading2"/>
    <w:uiPriority w:val="9"/>
    <w:rsid w:val="00DC28B7"/>
    <w:rPr>
      <w:rFonts w:asciiTheme="majorHAnsi" w:eastAsiaTheme="majorEastAsia" w:hAnsiTheme="majorHAnsi" w:cstheme="majorBidi"/>
      <w:color w:val="1F4E79" w:themeColor="accent1" w:themeShade="80"/>
      <w:sz w:val="26"/>
      <w:szCs w:val="26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5A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AE9"/>
    <w:rPr>
      <w:rFonts w:ascii="Segoe UI" w:hAnsi="Segoe UI" w:cs="Segoe UI"/>
      <w:sz w:val="18"/>
      <w:szCs w:val="18"/>
    </w:rPr>
  </w:style>
  <w:style w:type="character" w:styleId="SubtleEmphasis">
    <w:name w:val="Subtle Emphasis"/>
    <w:basedOn w:val="DefaultParagraphFont"/>
    <w:uiPriority w:val="19"/>
    <w:rsid w:val="00685E7B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rsid w:val="00E56B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2131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42A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4564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2C1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820B6"/>
  </w:style>
  <w:style w:type="character" w:styleId="Emphasis">
    <w:name w:val="Emphasis"/>
    <w:basedOn w:val="DefaultParagraphFont"/>
    <w:uiPriority w:val="20"/>
    <w:rsid w:val="00905053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2F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2F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2F3B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rsid w:val="00036E34"/>
    <w:pPr>
      <w:numPr>
        <w:ilvl w:val="1"/>
      </w:numPr>
      <w:spacing w:before="1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36E3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rsid w:val="00B0730A"/>
    <w:rPr>
      <w:b/>
    </w:rPr>
  </w:style>
  <w:style w:type="paragraph" w:customStyle="1" w:styleId="paragraphscxo116865282">
    <w:name w:val="paragraph scxo116865282"/>
    <w:basedOn w:val="Normal"/>
    <w:rsid w:val="00652C6E"/>
    <w:pPr>
      <w:spacing w:beforeLines="1" w:afterLines="1" w:line="240" w:lineRule="auto"/>
    </w:pPr>
    <w:rPr>
      <w:rFonts w:ascii="Times" w:hAnsi="Times"/>
      <w:sz w:val="20"/>
      <w:szCs w:val="20"/>
    </w:rPr>
  </w:style>
  <w:style w:type="character" w:customStyle="1" w:styleId="normaltextrunscxo116865282">
    <w:name w:val="normaltextrun scxo116865282"/>
    <w:basedOn w:val="DefaultParagraphFont"/>
    <w:rsid w:val="00652C6E"/>
  </w:style>
  <w:style w:type="character" w:customStyle="1" w:styleId="eopscxo116865282">
    <w:name w:val="eop scxo116865282"/>
    <w:basedOn w:val="DefaultParagraphFont"/>
    <w:rsid w:val="00652C6E"/>
  </w:style>
  <w:style w:type="character" w:customStyle="1" w:styleId="normaltextrunscxo185164338">
    <w:name w:val="normaltextrun scxo185164338"/>
    <w:basedOn w:val="DefaultParagraphFont"/>
    <w:rsid w:val="00B53240"/>
  </w:style>
  <w:style w:type="character" w:customStyle="1" w:styleId="eopscxo185164338">
    <w:name w:val="eop scxo185164338"/>
    <w:basedOn w:val="DefaultParagraphFont"/>
    <w:rsid w:val="00B53240"/>
  </w:style>
  <w:style w:type="character" w:customStyle="1" w:styleId="spelle">
    <w:name w:val="spelle"/>
    <w:basedOn w:val="DefaultParagraphFont"/>
    <w:rsid w:val="00034E57"/>
  </w:style>
  <w:style w:type="character" w:styleId="CommentReference">
    <w:name w:val="annotation reference"/>
    <w:basedOn w:val="DefaultParagraphFont"/>
    <w:uiPriority w:val="99"/>
    <w:semiHidden/>
    <w:unhideWhenUsed/>
    <w:rsid w:val="00361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17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17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17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1730"/>
    <w:rPr>
      <w:b/>
      <w:bCs/>
      <w:sz w:val="20"/>
      <w:szCs w:val="20"/>
    </w:rPr>
  </w:style>
  <w:style w:type="paragraph" w:customStyle="1" w:styleId="Bullet1">
    <w:name w:val="Bullet 1"/>
    <w:basedOn w:val="ListParagraph"/>
    <w:link w:val="Bullet1Char"/>
    <w:qFormat/>
    <w:rsid w:val="00AD5404"/>
    <w:pPr>
      <w:numPr>
        <w:numId w:val="1"/>
      </w:numPr>
      <w:spacing w:line="276" w:lineRule="auto"/>
    </w:pPr>
    <w:rPr>
      <w:rFonts w:ascii="Calibri" w:hAnsi="Calibri"/>
    </w:rPr>
  </w:style>
  <w:style w:type="paragraph" w:customStyle="1" w:styleId="Bullet2">
    <w:name w:val="Bullet 2"/>
    <w:basedOn w:val="Bullet1"/>
    <w:link w:val="Bullet2Char"/>
    <w:qFormat/>
    <w:rsid w:val="00AD5404"/>
    <w:pPr>
      <w:numPr>
        <w:ilvl w:val="1"/>
      </w:numPr>
      <w:ind w:left="709"/>
    </w:pPr>
  </w:style>
  <w:style w:type="character" w:customStyle="1" w:styleId="Bullet1Char">
    <w:name w:val="Bullet 1 Char"/>
    <w:basedOn w:val="ListParagraphChar"/>
    <w:link w:val="Bullet1"/>
    <w:rsid w:val="00AD5404"/>
    <w:rPr>
      <w:rFonts w:ascii="Calibri" w:hAnsi="Calibri"/>
      <w:color w:val="767171" w:themeColor="background2" w:themeShade="80"/>
    </w:rPr>
  </w:style>
  <w:style w:type="character" w:customStyle="1" w:styleId="Bullet2Char">
    <w:name w:val="Bullet 2 Char"/>
    <w:basedOn w:val="Bullet1Char"/>
    <w:link w:val="Bullet2"/>
    <w:rsid w:val="00AD5404"/>
    <w:rPr>
      <w:rFonts w:ascii="Calibri" w:hAnsi="Calibri"/>
      <w:color w:val="767171" w:themeColor="background2" w:themeShade="80"/>
    </w:rPr>
  </w:style>
  <w:style w:type="character" w:customStyle="1" w:styleId="markedcontent">
    <w:name w:val="markedcontent"/>
    <w:basedOn w:val="DefaultParagraphFont"/>
    <w:rsid w:val="005E6914"/>
  </w:style>
  <w:style w:type="paragraph" w:styleId="NoSpacing">
    <w:name w:val="No Spacing"/>
    <w:basedOn w:val="Normal"/>
    <w:uiPriority w:val="1"/>
    <w:rsid w:val="000C1E63"/>
    <w:pPr>
      <w:spacing w:after="0" w:line="240" w:lineRule="auto"/>
    </w:pPr>
    <w:rPr>
      <w:rFonts w:ascii="Calibri" w:hAnsi="Calibri" w:cs="Calibri"/>
      <w:color w:val="auto"/>
      <w:lang w:eastAsia="en-GB"/>
    </w:rPr>
  </w:style>
  <w:style w:type="paragraph" w:customStyle="1" w:styleId="tqc-text">
    <w:name w:val="tqc-text"/>
    <w:basedOn w:val="Normal"/>
    <w:rsid w:val="00C94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E4340"/>
    <w:rPr>
      <w:color w:val="605E5C"/>
      <w:shd w:val="clear" w:color="auto" w:fill="E1DFDD"/>
    </w:rPr>
  </w:style>
  <w:style w:type="paragraph" w:styleId="Title">
    <w:name w:val="Title"/>
    <w:basedOn w:val="Project"/>
    <w:next w:val="Normal"/>
    <w:link w:val="TitleChar"/>
    <w:autoRedefine/>
    <w:uiPriority w:val="10"/>
    <w:qFormat/>
    <w:rsid w:val="00434320"/>
    <w:pPr>
      <w:contextualSpacing/>
    </w:pPr>
    <w:rPr>
      <w:color w:val="000000" w:themeColor="text1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320"/>
    <w:rPr>
      <w:rFonts w:asciiTheme="majorHAnsi" w:eastAsiaTheme="majorEastAsia" w:hAnsiTheme="majorHAnsi" w:cstheme="majorBidi"/>
      <w:noProof/>
      <w:color w:val="000000" w:themeColor="text1"/>
      <w:spacing w:val="-10"/>
      <w:kern w:val="28"/>
      <w:sz w:val="26"/>
      <w:szCs w:val="56"/>
    </w:rPr>
  </w:style>
  <w:style w:type="table" w:styleId="TableGrid">
    <w:name w:val="Table Grid"/>
    <w:basedOn w:val="TableNormal"/>
    <w:uiPriority w:val="39"/>
    <w:rsid w:val="00DD7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2">
    <w:name w:val="List Table 4 Accent 2"/>
    <w:basedOn w:val="TableNormal"/>
    <w:uiPriority w:val="49"/>
    <w:rsid w:val="00DE372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Project">
    <w:name w:val="Project"/>
    <w:basedOn w:val="Normal"/>
    <w:next w:val="Title"/>
    <w:qFormat/>
    <w:rsid w:val="00D93875"/>
    <w:pPr>
      <w:jc w:val="right"/>
    </w:pPr>
    <w:rPr>
      <w:rFonts w:asciiTheme="majorHAnsi" w:hAnsiTheme="majorHAnsi"/>
      <w:color w:val="1F4E79" w:themeColor="accent1" w:themeShade="80"/>
      <w:sz w:val="26"/>
    </w:rPr>
  </w:style>
  <w:style w:type="character" w:styleId="IntenseEmphasis">
    <w:name w:val="Intense Emphasis"/>
    <w:basedOn w:val="DefaultParagraphFont"/>
    <w:uiPriority w:val="21"/>
    <w:rsid w:val="00264DE1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rsid w:val="00264DE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rsid w:val="00264DE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E1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rsid w:val="00264DE1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264DE1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rsid w:val="00264DE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7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6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1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thirdrevolutionprojectsltd.sharepoint.com/sites/ThirdRevolutionProjectsLtd/TRP%20Templates/Basic_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3EFFCE733FC4BBB99199B172A579C" ma:contentTypeVersion="4" ma:contentTypeDescription="Create a new document." ma:contentTypeScope="" ma:versionID="12660046c343ee52145ae87fd4a8d8ca">
  <xsd:schema xmlns:xsd="http://www.w3.org/2001/XMLSchema" xmlns:xs="http://www.w3.org/2001/XMLSchema" xmlns:p="http://schemas.microsoft.com/office/2006/metadata/properties" xmlns:ns2="92d3d388-b9ea-4e4f-b287-b17476b20cc7" targetNamespace="http://schemas.microsoft.com/office/2006/metadata/properties" ma:root="true" ma:fieldsID="b4de991b435edd6f59bc7ecc81396040" ns2:_="">
    <xsd:import namespace="92d3d388-b9ea-4e4f-b287-b17476b20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3d388-b9ea-4e4f-b287-b17476b20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1524A-EAFC-49B4-B0D7-FAA03D342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3d388-b9ea-4e4f-b287-b17476b20c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AC81F9-5C38-4CBA-9D09-5A329C7FCA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086E6-C300-4615-9C48-699727DB5F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259588-A265-46E7-949B-51C350343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Basic_Document.dotx</Template>
  <TotalTime>2</TotalTime>
  <Pages>1</Pages>
  <Words>18</Words>
  <Characters>107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LDA Design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Rogers</dc:creator>
  <cp:keywords/>
  <dc:description/>
  <cp:lastModifiedBy>Josh Rogers</cp:lastModifiedBy>
  <cp:revision>1</cp:revision>
  <cp:lastPrinted>2018-04-10T07:55:00Z</cp:lastPrinted>
  <dcterms:created xsi:type="dcterms:W3CDTF">2026-05-14T10:49:00Z</dcterms:created>
  <dcterms:modified xsi:type="dcterms:W3CDTF">2026-05-14T10:51:00Z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0x010100CAF3EFFCE733FC4BBB99199B172A579C</vt:lpwstr>
  </property>
  <property fmtid="{D5CDD505-2E9C-101B-9397-08002B2CF9AE}" pid="3" name="Order">
    <vt:r8>11573600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ShowInCatalog">
    <vt:bool>false</vt:bool>
  </property>
</Properties>
</file>