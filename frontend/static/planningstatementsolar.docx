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C5589" w14:textId="77777777" w:rsidR="00DA2FCB" w:rsidRDefault="006F1023" w:rsidP="00B409B0">
      <w:pPr>
        <w:ind w:left="99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E12B7A0" wp14:editId="5A0C0F63">
            <wp:simplePos x="5044440" y="914400"/>
            <wp:positionH relativeFrom="column">
              <wp:align>right</wp:align>
            </wp:positionH>
            <wp:positionV relativeFrom="paragraph">
              <wp:align>top</wp:align>
            </wp:positionV>
            <wp:extent cx="1592157" cy="769620"/>
            <wp:effectExtent l="0" t="0" r="8255" b="0"/>
            <wp:wrapSquare wrapText="bothSides"/>
            <wp:docPr id="855790758" name="Picture 3" descr="A logo with text over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90758" name="Picture 3" descr="A logo with text overlay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157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09B0">
        <w:rPr>
          <w:sz w:val="20"/>
          <w:szCs w:val="20"/>
        </w:rPr>
        <w:br w:type="textWrapping" w:clear="all"/>
      </w:r>
    </w:p>
    <w:p w14:paraId="3D1A3CB1" w14:textId="77777777" w:rsidR="00DA2FCB" w:rsidRPr="006E7102" w:rsidRDefault="00DA2FCB" w:rsidP="00DA2FCB">
      <w:pPr>
        <w:rPr>
          <w:sz w:val="20"/>
          <w:szCs w:val="20"/>
        </w:rPr>
      </w:pPr>
    </w:p>
    <w:p w14:paraId="32971690" w14:textId="77777777" w:rsidR="00DA2FCB" w:rsidRDefault="00DA2FCB" w:rsidP="00DA2FCB">
      <w:pPr>
        <w:rPr>
          <w:sz w:val="20"/>
          <w:szCs w:val="20"/>
        </w:rPr>
      </w:pPr>
    </w:p>
    <w:p w14:paraId="465FE487" w14:textId="77777777" w:rsidR="004E07C9" w:rsidRDefault="004E07C9" w:rsidP="00356169"/>
    <w:sectPr w:rsidR="004E07C9" w:rsidSect="00D63A8D">
      <w:headerReference w:type="default" r:id="rId12"/>
      <w:footerReference w:type="default" r:id="rId13"/>
      <w:pgSz w:w="11906" w:h="16838"/>
      <w:pgMar w:top="1440" w:right="1440" w:bottom="1440" w:left="1440" w:header="709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1678A" w14:textId="77777777" w:rsidR="006B0550" w:rsidRDefault="006B0550" w:rsidP="00022382">
      <w:pPr>
        <w:spacing w:after="0" w:line="240" w:lineRule="auto"/>
      </w:pPr>
      <w:r>
        <w:separator/>
      </w:r>
    </w:p>
  </w:endnote>
  <w:endnote w:type="continuationSeparator" w:id="0">
    <w:p w14:paraId="7A55B5F9" w14:textId="77777777" w:rsidR="006B0550" w:rsidRDefault="006B0550" w:rsidP="00022382">
      <w:pPr>
        <w:spacing w:after="0" w:line="240" w:lineRule="auto"/>
      </w:pPr>
      <w:r>
        <w:continuationSeparator/>
      </w:r>
    </w:p>
  </w:endnote>
  <w:endnote w:type="continuationNotice" w:id="1">
    <w:p w14:paraId="4F5C7EA1" w14:textId="77777777" w:rsidR="006B0550" w:rsidRDefault="006B055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242881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00025BB" w14:textId="77777777" w:rsidR="00D077D3" w:rsidRDefault="00DD0919" w:rsidP="00D63A8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B5DD1">
          <w:rPr>
            <w:noProof/>
          </w:rPr>
          <w:t>37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FF541" w14:textId="77777777" w:rsidR="006B0550" w:rsidRDefault="006B0550" w:rsidP="00022382">
      <w:pPr>
        <w:spacing w:after="0" w:line="240" w:lineRule="auto"/>
      </w:pPr>
      <w:bookmarkStart w:id="0" w:name="_Hlk482975756"/>
      <w:bookmarkEnd w:id="0"/>
      <w:r>
        <w:separator/>
      </w:r>
    </w:p>
  </w:footnote>
  <w:footnote w:type="continuationSeparator" w:id="0">
    <w:p w14:paraId="76455701" w14:textId="77777777" w:rsidR="006B0550" w:rsidRDefault="006B0550" w:rsidP="00022382">
      <w:pPr>
        <w:spacing w:after="0" w:line="240" w:lineRule="auto"/>
      </w:pPr>
      <w:r>
        <w:continuationSeparator/>
      </w:r>
    </w:p>
  </w:footnote>
  <w:footnote w:type="continuationNotice" w:id="1">
    <w:p w14:paraId="58763237" w14:textId="77777777" w:rsidR="006B0550" w:rsidRDefault="006B055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826A9" w14:textId="77777777" w:rsidR="00DD0919" w:rsidRDefault="00DD0919">
    <w:pPr>
      <w:pStyle w:val="Header"/>
    </w:pPr>
    <w:r>
      <w:rPr>
        <w:noProof/>
        <w:lang w:eastAsia="en-GB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0323B743" wp14:editId="2C255103">
              <wp:simplePos x="0" y="0"/>
              <wp:positionH relativeFrom="column">
                <wp:posOffset>0</wp:posOffset>
              </wp:positionH>
              <wp:positionV relativeFrom="paragraph">
                <wp:posOffset>-151130</wp:posOffset>
              </wp:positionV>
              <wp:extent cx="5346700" cy="282575"/>
              <wp:effectExtent l="0" t="0" r="6350" b="3175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6700" cy="282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CE1A1D7" w14:textId="77777777" w:rsidR="00DD0919" w:rsidRPr="00FE0E1A" w:rsidRDefault="00D63A8D">
                          <w:pPr>
                            <w:rPr>
                              <w:rFonts w:cstheme="minorHAnsi"/>
                            </w:rPr>
                          </w:pPr>
                          <w:r>
                            <w:rPr>
                              <w:noProof/>
                            </w:rPr>
                            <w:t>[Project Title]</w:t>
                          </w:r>
                          <w:r w:rsidR="00C23485">
                            <w:rPr>
                              <w:noProof/>
                            </w:rPr>
                            <w:t>, PDAS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23B743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6" type="#_x0000_t202" style="position:absolute;margin-left:0;margin-top:-11.9pt;width:421pt;height:22.2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" stroked="f">
              <v:textbox>
                <w:txbxContent>
                  <w:p w14:paraId="5CE1A1D7" w14:textId="77777777" w:rsidR="00DD0919" w:rsidRPr="00FE0E1A" w:rsidRDefault="00D63A8D">
                    <w:pPr>
                      <w:rPr>
                        <w:rFonts w:cstheme="minorHAnsi"/>
                      </w:rPr>
                    </w:pPr>
                    <w:r>
                      <w:rPr>
                        <w:noProof/>
                      </w:rPr>
                      <w:t>[Project Title]</w:t>
                    </w:r>
                    <w:r w:rsidR="00C23485">
                      <w:rPr>
                        <w:noProof/>
                      </w:rPr>
                      <w:t>, PDAS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6649D4" wp14:editId="022B0CFF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572135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13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561E7FC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1pt" to="450.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5C0FE44E" w14:textId="77777777" w:rsidR="00DD0919" w:rsidRDefault="00DD0919"/>
  <w:p w14:paraId="68B6660A" w14:textId="77777777" w:rsidR="00D077D3" w:rsidRDefault="00D077D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D18"/>
    <w:multiLevelType w:val="hybridMultilevel"/>
    <w:tmpl w:val="607E4D64"/>
    <w:lvl w:ilvl="0" w:tplc="63D2D362">
      <w:start w:val="1"/>
      <w:numFmt w:val="bullet"/>
      <w:pStyle w:val="Bullet1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CC1E52B8">
      <w:start w:val="1"/>
      <w:numFmt w:val="bullet"/>
      <w:pStyle w:val="Bullet2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EB6DA4"/>
    <w:multiLevelType w:val="hybridMultilevel"/>
    <w:tmpl w:val="FE50D504"/>
    <w:lvl w:ilvl="0" w:tplc="0CC09F6E">
      <w:start w:val="1"/>
      <w:numFmt w:val="decimal"/>
      <w:pStyle w:val="Heading2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B7D6D"/>
    <w:multiLevelType w:val="multilevel"/>
    <w:tmpl w:val="D076D802"/>
    <w:styleLink w:val="AppendicesList"/>
    <w:lvl w:ilvl="0">
      <w:start w:val="1"/>
      <w:numFmt w:val="decimal"/>
      <w:pStyle w:val="Appendix"/>
      <w:lvlText w:val="Appendix %1"/>
      <w:lvlJc w:val="left"/>
      <w:pPr>
        <w:tabs>
          <w:tab w:val="num" w:pos="340"/>
        </w:tabs>
        <w:ind w:left="340" w:firstLine="1021"/>
      </w:pPr>
      <w:rPr>
        <w:rFonts w:ascii="Arial" w:hAnsi="Arial" w:cs="Arial" w:hint="default"/>
        <w:sz w:val="3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BF709A9"/>
    <w:multiLevelType w:val="multilevel"/>
    <w:tmpl w:val="F6BAD06E"/>
    <w:lvl w:ilvl="0">
      <w:start w:val="1"/>
      <w:numFmt w:val="decimal"/>
      <w:pStyle w:val="Heading1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187644991">
    <w:abstractNumId w:val="0"/>
  </w:num>
  <w:num w:numId="2" w16cid:durableId="1241138402">
    <w:abstractNumId w:val="3"/>
  </w:num>
  <w:num w:numId="3" w16cid:durableId="587009608">
    <w:abstractNumId w:val="2"/>
  </w:num>
  <w:num w:numId="4" w16cid:durableId="182007465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proofState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C3"/>
    <w:rsid w:val="00000054"/>
    <w:rsid w:val="0000082D"/>
    <w:rsid w:val="00001CDD"/>
    <w:rsid w:val="0000243B"/>
    <w:rsid w:val="00002CF5"/>
    <w:rsid w:val="00003456"/>
    <w:rsid w:val="000039E4"/>
    <w:rsid w:val="00003D1C"/>
    <w:rsid w:val="000054A3"/>
    <w:rsid w:val="00005C0B"/>
    <w:rsid w:val="00005C7A"/>
    <w:rsid w:val="000068D7"/>
    <w:rsid w:val="00006A41"/>
    <w:rsid w:val="00007048"/>
    <w:rsid w:val="00007065"/>
    <w:rsid w:val="00007109"/>
    <w:rsid w:val="000073A1"/>
    <w:rsid w:val="00007AA8"/>
    <w:rsid w:val="00007BB1"/>
    <w:rsid w:val="00007D37"/>
    <w:rsid w:val="00010767"/>
    <w:rsid w:val="00010C7F"/>
    <w:rsid w:val="00010ED9"/>
    <w:rsid w:val="00011017"/>
    <w:rsid w:val="0001144F"/>
    <w:rsid w:val="00012129"/>
    <w:rsid w:val="00012551"/>
    <w:rsid w:val="00012FA3"/>
    <w:rsid w:val="000135CD"/>
    <w:rsid w:val="000137DF"/>
    <w:rsid w:val="00013B6C"/>
    <w:rsid w:val="00014F54"/>
    <w:rsid w:val="000151EE"/>
    <w:rsid w:val="00015778"/>
    <w:rsid w:val="000176F5"/>
    <w:rsid w:val="00020212"/>
    <w:rsid w:val="00020BF2"/>
    <w:rsid w:val="0002175F"/>
    <w:rsid w:val="00021AD4"/>
    <w:rsid w:val="00021BFA"/>
    <w:rsid w:val="00021DF4"/>
    <w:rsid w:val="00022382"/>
    <w:rsid w:val="00022963"/>
    <w:rsid w:val="00022BA2"/>
    <w:rsid w:val="00022F97"/>
    <w:rsid w:val="00023997"/>
    <w:rsid w:val="0002405F"/>
    <w:rsid w:val="0002457F"/>
    <w:rsid w:val="00024D75"/>
    <w:rsid w:val="00024F47"/>
    <w:rsid w:val="00024F99"/>
    <w:rsid w:val="000254DD"/>
    <w:rsid w:val="00025E15"/>
    <w:rsid w:val="00025F74"/>
    <w:rsid w:val="00026787"/>
    <w:rsid w:val="00026AF3"/>
    <w:rsid w:val="00026CD2"/>
    <w:rsid w:val="000274BD"/>
    <w:rsid w:val="000279CD"/>
    <w:rsid w:val="000302A3"/>
    <w:rsid w:val="00030697"/>
    <w:rsid w:val="0003081E"/>
    <w:rsid w:val="00031E60"/>
    <w:rsid w:val="000324CF"/>
    <w:rsid w:val="00032945"/>
    <w:rsid w:val="000329FE"/>
    <w:rsid w:val="00032A2D"/>
    <w:rsid w:val="0003399C"/>
    <w:rsid w:val="00033AB5"/>
    <w:rsid w:val="00033B85"/>
    <w:rsid w:val="00034089"/>
    <w:rsid w:val="000345BF"/>
    <w:rsid w:val="000352C3"/>
    <w:rsid w:val="000353A3"/>
    <w:rsid w:val="00035F5F"/>
    <w:rsid w:val="00037911"/>
    <w:rsid w:val="00037BEC"/>
    <w:rsid w:val="00037FCD"/>
    <w:rsid w:val="000406E0"/>
    <w:rsid w:val="00041EC1"/>
    <w:rsid w:val="00041FBC"/>
    <w:rsid w:val="000420B6"/>
    <w:rsid w:val="00042B06"/>
    <w:rsid w:val="00042E45"/>
    <w:rsid w:val="0004373D"/>
    <w:rsid w:val="0004395F"/>
    <w:rsid w:val="00043EA3"/>
    <w:rsid w:val="00043FB6"/>
    <w:rsid w:val="00044005"/>
    <w:rsid w:val="000446AD"/>
    <w:rsid w:val="00045411"/>
    <w:rsid w:val="000455C1"/>
    <w:rsid w:val="000455D9"/>
    <w:rsid w:val="000456D6"/>
    <w:rsid w:val="00045C9F"/>
    <w:rsid w:val="00046ABC"/>
    <w:rsid w:val="00046D10"/>
    <w:rsid w:val="00047B97"/>
    <w:rsid w:val="00047E7E"/>
    <w:rsid w:val="000503AE"/>
    <w:rsid w:val="000508DF"/>
    <w:rsid w:val="000509D1"/>
    <w:rsid w:val="00050D36"/>
    <w:rsid w:val="00050F64"/>
    <w:rsid w:val="000510BB"/>
    <w:rsid w:val="000517B4"/>
    <w:rsid w:val="00051B63"/>
    <w:rsid w:val="00052307"/>
    <w:rsid w:val="00052429"/>
    <w:rsid w:val="00053ED6"/>
    <w:rsid w:val="00054111"/>
    <w:rsid w:val="00054AB5"/>
    <w:rsid w:val="00054B43"/>
    <w:rsid w:val="00054EF3"/>
    <w:rsid w:val="000550CB"/>
    <w:rsid w:val="00055169"/>
    <w:rsid w:val="0005530E"/>
    <w:rsid w:val="00055783"/>
    <w:rsid w:val="00055CA5"/>
    <w:rsid w:val="00057521"/>
    <w:rsid w:val="00057AC4"/>
    <w:rsid w:val="00057FBA"/>
    <w:rsid w:val="00060D32"/>
    <w:rsid w:val="00061E55"/>
    <w:rsid w:val="000630F8"/>
    <w:rsid w:val="0006325A"/>
    <w:rsid w:val="000640B1"/>
    <w:rsid w:val="00065BE8"/>
    <w:rsid w:val="00066379"/>
    <w:rsid w:val="00067545"/>
    <w:rsid w:val="00067726"/>
    <w:rsid w:val="00067882"/>
    <w:rsid w:val="00067C6A"/>
    <w:rsid w:val="00067CE3"/>
    <w:rsid w:val="00070C04"/>
    <w:rsid w:val="00070DAE"/>
    <w:rsid w:val="0007381D"/>
    <w:rsid w:val="00073DFF"/>
    <w:rsid w:val="00073F02"/>
    <w:rsid w:val="0007407E"/>
    <w:rsid w:val="00074BDF"/>
    <w:rsid w:val="00074BF8"/>
    <w:rsid w:val="00074D31"/>
    <w:rsid w:val="000753DA"/>
    <w:rsid w:val="0007574E"/>
    <w:rsid w:val="00075E91"/>
    <w:rsid w:val="00075FEA"/>
    <w:rsid w:val="00077029"/>
    <w:rsid w:val="00077A2E"/>
    <w:rsid w:val="00077B51"/>
    <w:rsid w:val="00080747"/>
    <w:rsid w:val="00081BD4"/>
    <w:rsid w:val="000821D1"/>
    <w:rsid w:val="0008361F"/>
    <w:rsid w:val="00083E52"/>
    <w:rsid w:val="00084992"/>
    <w:rsid w:val="00084E29"/>
    <w:rsid w:val="0008544D"/>
    <w:rsid w:val="00085560"/>
    <w:rsid w:val="000858B4"/>
    <w:rsid w:val="0008602A"/>
    <w:rsid w:val="000867AF"/>
    <w:rsid w:val="00087C03"/>
    <w:rsid w:val="00090B10"/>
    <w:rsid w:val="00090CCB"/>
    <w:rsid w:val="00091CB8"/>
    <w:rsid w:val="00091ED4"/>
    <w:rsid w:val="00092007"/>
    <w:rsid w:val="000930D5"/>
    <w:rsid w:val="0009440D"/>
    <w:rsid w:val="000949F6"/>
    <w:rsid w:val="00094E18"/>
    <w:rsid w:val="000954C0"/>
    <w:rsid w:val="00095C3B"/>
    <w:rsid w:val="00096605"/>
    <w:rsid w:val="000966C3"/>
    <w:rsid w:val="00096975"/>
    <w:rsid w:val="00096A8F"/>
    <w:rsid w:val="00096FD2"/>
    <w:rsid w:val="000A004C"/>
    <w:rsid w:val="000A093C"/>
    <w:rsid w:val="000A1D20"/>
    <w:rsid w:val="000A24FE"/>
    <w:rsid w:val="000A49A0"/>
    <w:rsid w:val="000A4AE9"/>
    <w:rsid w:val="000A5BCF"/>
    <w:rsid w:val="000A5EA7"/>
    <w:rsid w:val="000A66DD"/>
    <w:rsid w:val="000A6F06"/>
    <w:rsid w:val="000A7BBB"/>
    <w:rsid w:val="000A7D15"/>
    <w:rsid w:val="000B04B5"/>
    <w:rsid w:val="000B148A"/>
    <w:rsid w:val="000B211C"/>
    <w:rsid w:val="000B23AB"/>
    <w:rsid w:val="000B29C7"/>
    <w:rsid w:val="000B3804"/>
    <w:rsid w:val="000B3AEF"/>
    <w:rsid w:val="000B508E"/>
    <w:rsid w:val="000B5D7E"/>
    <w:rsid w:val="000B6226"/>
    <w:rsid w:val="000B6C6D"/>
    <w:rsid w:val="000B712A"/>
    <w:rsid w:val="000B77D9"/>
    <w:rsid w:val="000B7882"/>
    <w:rsid w:val="000B7A7A"/>
    <w:rsid w:val="000B7B9D"/>
    <w:rsid w:val="000C0E35"/>
    <w:rsid w:val="000C1804"/>
    <w:rsid w:val="000C23D7"/>
    <w:rsid w:val="000C4584"/>
    <w:rsid w:val="000C4FA3"/>
    <w:rsid w:val="000C667D"/>
    <w:rsid w:val="000C66C5"/>
    <w:rsid w:val="000C7564"/>
    <w:rsid w:val="000C75E0"/>
    <w:rsid w:val="000C7C93"/>
    <w:rsid w:val="000C7EDB"/>
    <w:rsid w:val="000D0577"/>
    <w:rsid w:val="000D0BE6"/>
    <w:rsid w:val="000D0C11"/>
    <w:rsid w:val="000D12AE"/>
    <w:rsid w:val="000D146B"/>
    <w:rsid w:val="000D1843"/>
    <w:rsid w:val="000D1B3D"/>
    <w:rsid w:val="000D1D09"/>
    <w:rsid w:val="000D222E"/>
    <w:rsid w:val="000D2766"/>
    <w:rsid w:val="000D5059"/>
    <w:rsid w:val="000D59D3"/>
    <w:rsid w:val="000D690F"/>
    <w:rsid w:val="000D6C37"/>
    <w:rsid w:val="000D7815"/>
    <w:rsid w:val="000D7938"/>
    <w:rsid w:val="000D79B7"/>
    <w:rsid w:val="000D7A66"/>
    <w:rsid w:val="000E0251"/>
    <w:rsid w:val="000E039E"/>
    <w:rsid w:val="000E079C"/>
    <w:rsid w:val="000E0BB6"/>
    <w:rsid w:val="000E1E4C"/>
    <w:rsid w:val="000E26B4"/>
    <w:rsid w:val="000E2D48"/>
    <w:rsid w:val="000E2D71"/>
    <w:rsid w:val="000E3AEF"/>
    <w:rsid w:val="000E3BE4"/>
    <w:rsid w:val="000E451A"/>
    <w:rsid w:val="000E47B7"/>
    <w:rsid w:val="000E4FCE"/>
    <w:rsid w:val="000E6463"/>
    <w:rsid w:val="000E73BC"/>
    <w:rsid w:val="000E7606"/>
    <w:rsid w:val="000F00BF"/>
    <w:rsid w:val="000F0347"/>
    <w:rsid w:val="000F0604"/>
    <w:rsid w:val="000F07EE"/>
    <w:rsid w:val="000F1A85"/>
    <w:rsid w:val="000F2002"/>
    <w:rsid w:val="000F260F"/>
    <w:rsid w:val="000F2D9D"/>
    <w:rsid w:val="000F3664"/>
    <w:rsid w:val="000F4D3D"/>
    <w:rsid w:val="000F51BB"/>
    <w:rsid w:val="000F51BD"/>
    <w:rsid w:val="000F51CB"/>
    <w:rsid w:val="000F5DDF"/>
    <w:rsid w:val="000F62DF"/>
    <w:rsid w:val="000F65DB"/>
    <w:rsid w:val="000F7D87"/>
    <w:rsid w:val="00100196"/>
    <w:rsid w:val="001005C4"/>
    <w:rsid w:val="001019A5"/>
    <w:rsid w:val="0010251D"/>
    <w:rsid w:val="0010268B"/>
    <w:rsid w:val="0010271F"/>
    <w:rsid w:val="00103D9E"/>
    <w:rsid w:val="00105072"/>
    <w:rsid w:val="0010539D"/>
    <w:rsid w:val="00105430"/>
    <w:rsid w:val="0010567E"/>
    <w:rsid w:val="0010598E"/>
    <w:rsid w:val="00106591"/>
    <w:rsid w:val="00106D46"/>
    <w:rsid w:val="00107D86"/>
    <w:rsid w:val="001101FB"/>
    <w:rsid w:val="00110778"/>
    <w:rsid w:val="001108FA"/>
    <w:rsid w:val="00111E47"/>
    <w:rsid w:val="00112418"/>
    <w:rsid w:val="00113479"/>
    <w:rsid w:val="00113D1E"/>
    <w:rsid w:val="00113E1D"/>
    <w:rsid w:val="00114472"/>
    <w:rsid w:val="0011477B"/>
    <w:rsid w:val="00114CA6"/>
    <w:rsid w:val="00114D0B"/>
    <w:rsid w:val="00114E6B"/>
    <w:rsid w:val="00115185"/>
    <w:rsid w:val="00116590"/>
    <w:rsid w:val="00116795"/>
    <w:rsid w:val="001219FE"/>
    <w:rsid w:val="00121DE0"/>
    <w:rsid w:val="00123113"/>
    <w:rsid w:val="00124279"/>
    <w:rsid w:val="001244DD"/>
    <w:rsid w:val="0012452B"/>
    <w:rsid w:val="00125B19"/>
    <w:rsid w:val="00125B63"/>
    <w:rsid w:val="00127DA0"/>
    <w:rsid w:val="00130799"/>
    <w:rsid w:val="001327EA"/>
    <w:rsid w:val="00132923"/>
    <w:rsid w:val="00132AEC"/>
    <w:rsid w:val="00132EC5"/>
    <w:rsid w:val="00132EDB"/>
    <w:rsid w:val="00133513"/>
    <w:rsid w:val="00133864"/>
    <w:rsid w:val="00133E39"/>
    <w:rsid w:val="001348DB"/>
    <w:rsid w:val="00135A57"/>
    <w:rsid w:val="00135E28"/>
    <w:rsid w:val="00135F2E"/>
    <w:rsid w:val="00135FE2"/>
    <w:rsid w:val="00136359"/>
    <w:rsid w:val="00137C2D"/>
    <w:rsid w:val="001401AA"/>
    <w:rsid w:val="001403FA"/>
    <w:rsid w:val="001410EC"/>
    <w:rsid w:val="00141282"/>
    <w:rsid w:val="001418C5"/>
    <w:rsid w:val="0014206C"/>
    <w:rsid w:val="0014211E"/>
    <w:rsid w:val="00142550"/>
    <w:rsid w:val="00142BB6"/>
    <w:rsid w:val="00143E93"/>
    <w:rsid w:val="0014442B"/>
    <w:rsid w:val="0014462B"/>
    <w:rsid w:val="0014536E"/>
    <w:rsid w:val="001463E2"/>
    <w:rsid w:val="00146894"/>
    <w:rsid w:val="001503D1"/>
    <w:rsid w:val="00150F90"/>
    <w:rsid w:val="001514BA"/>
    <w:rsid w:val="00152909"/>
    <w:rsid w:val="00152FBC"/>
    <w:rsid w:val="0015391E"/>
    <w:rsid w:val="00153C99"/>
    <w:rsid w:val="00153EC1"/>
    <w:rsid w:val="001543BB"/>
    <w:rsid w:val="001543F0"/>
    <w:rsid w:val="00154649"/>
    <w:rsid w:val="001551F4"/>
    <w:rsid w:val="0015664D"/>
    <w:rsid w:val="00156A0A"/>
    <w:rsid w:val="00157384"/>
    <w:rsid w:val="00157654"/>
    <w:rsid w:val="0016009C"/>
    <w:rsid w:val="00161433"/>
    <w:rsid w:val="001618D5"/>
    <w:rsid w:val="00162358"/>
    <w:rsid w:val="00162EEC"/>
    <w:rsid w:val="001642D0"/>
    <w:rsid w:val="001657D0"/>
    <w:rsid w:val="0016678B"/>
    <w:rsid w:val="00166CF0"/>
    <w:rsid w:val="0016739E"/>
    <w:rsid w:val="00167742"/>
    <w:rsid w:val="00170726"/>
    <w:rsid w:val="00170743"/>
    <w:rsid w:val="001714A6"/>
    <w:rsid w:val="001717D0"/>
    <w:rsid w:val="001717FD"/>
    <w:rsid w:val="00171E3C"/>
    <w:rsid w:val="001724A8"/>
    <w:rsid w:val="00172564"/>
    <w:rsid w:val="001729F9"/>
    <w:rsid w:val="00172FE2"/>
    <w:rsid w:val="0017444B"/>
    <w:rsid w:val="00174523"/>
    <w:rsid w:val="00174531"/>
    <w:rsid w:val="001746B2"/>
    <w:rsid w:val="00174E30"/>
    <w:rsid w:val="001752E2"/>
    <w:rsid w:val="00175A6F"/>
    <w:rsid w:val="00175C95"/>
    <w:rsid w:val="00175CC7"/>
    <w:rsid w:val="00176A84"/>
    <w:rsid w:val="001779D3"/>
    <w:rsid w:val="00177A15"/>
    <w:rsid w:val="00177B0A"/>
    <w:rsid w:val="00180107"/>
    <w:rsid w:val="00180C2A"/>
    <w:rsid w:val="00180C6F"/>
    <w:rsid w:val="00181BB3"/>
    <w:rsid w:val="00181F3C"/>
    <w:rsid w:val="00182045"/>
    <w:rsid w:val="001831CC"/>
    <w:rsid w:val="0018322C"/>
    <w:rsid w:val="0018327B"/>
    <w:rsid w:val="001834CA"/>
    <w:rsid w:val="001838AA"/>
    <w:rsid w:val="00183DA4"/>
    <w:rsid w:val="00183EA0"/>
    <w:rsid w:val="001841D7"/>
    <w:rsid w:val="00184303"/>
    <w:rsid w:val="00184BC2"/>
    <w:rsid w:val="0018503F"/>
    <w:rsid w:val="001851D1"/>
    <w:rsid w:val="001854B6"/>
    <w:rsid w:val="00185B10"/>
    <w:rsid w:val="00185D1E"/>
    <w:rsid w:val="00187024"/>
    <w:rsid w:val="001876CA"/>
    <w:rsid w:val="00187E3F"/>
    <w:rsid w:val="00187EDB"/>
    <w:rsid w:val="001907D6"/>
    <w:rsid w:val="00191AC6"/>
    <w:rsid w:val="001924AF"/>
    <w:rsid w:val="001929DA"/>
    <w:rsid w:val="00193374"/>
    <w:rsid w:val="00193525"/>
    <w:rsid w:val="00194EB9"/>
    <w:rsid w:val="00195026"/>
    <w:rsid w:val="001966A5"/>
    <w:rsid w:val="0019739C"/>
    <w:rsid w:val="001A0BD7"/>
    <w:rsid w:val="001A0C1B"/>
    <w:rsid w:val="001A1475"/>
    <w:rsid w:val="001A1A3F"/>
    <w:rsid w:val="001A20ED"/>
    <w:rsid w:val="001A2659"/>
    <w:rsid w:val="001A36D7"/>
    <w:rsid w:val="001A4565"/>
    <w:rsid w:val="001A4AAB"/>
    <w:rsid w:val="001A4BF7"/>
    <w:rsid w:val="001A4E8C"/>
    <w:rsid w:val="001A5EA7"/>
    <w:rsid w:val="001A6491"/>
    <w:rsid w:val="001A67A1"/>
    <w:rsid w:val="001A6AE4"/>
    <w:rsid w:val="001A6C3E"/>
    <w:rsid w:val="001A78AB"/>
    <w:rsid w:val="001B0185"/>
    <w:rsid w:val="001B2146"/>
    <w:rsid w:val="001B2E96"/>
    <w:rsid w:val="001B36A9"/>
    <w:rsid w:val="001B3C50"/>
    <w:rsid w:val="001B4B36"/>
    <w:rsid w:val="001B4FBC"/>
    <w:rsid w:val="001B6B9D"/>
    <w:rsid w:val="001B73CD"/>
    <w:rsid w:val="001C06FB"/>
    <w:rsid w:val="001C0731"/>
    <w:rsid w:val="001C08F5"/>
    <w:rsid w:val="001C18B9"/>
    <w:rsid w:val="001C260D"/>
    <w:rsid w:val="001C2715"/>
    <w:rsid w:val="001C2B49"/>
    <w:rsid w:val="001C35A2"/>
    <w:rsid w:val="001C38DC"/>
    <w:rsid w:val="001C39CC"/>
    <w:rsid w:val="001C3A67"/>
    <w:rsid w:val="001C3C98"/>
    <w:rsid w:val="001C3F27"/>
    <w:rsid w:val="001C46E8"/>
    <w:rsid w:val="001C5B22"/>
    <w:rsid w:val="001C63FA"/>
    <w:rsid w:val="001C7AB0"/>
    <w:rsid w:val="001D003D"/>
    <w:rsid w:val="001D01DE"/>
    <w:rsid w:val="001D11D1"/>
    <w:rsid w:val="001D1F0E"/>
    <w:rsid w:val="001D202A"/>
    <w:rsid w:val="001D2888"/>
    <w:rsid w:val="001D28BC"/>
    <w:rsid w:val="001D2C8D"/>
    <w:rsid w:val="001D2E65"/>
    <w:rsid w:val="001D3B18"/>
    <w:rsid w:val="001D459A"/>
    <w:rsid w:val="001D4DC0"/>
    <w:rsid w:val="001D543C"/>
    <w:rsid w:val="001D597B"/>
    <w:rsid w:val="001D6BD6"/>
    <w:rsid w:val="001D6D39"/>
    <w:rsid w:val="001D763D"/>
    <w:rsid w:val="001E0473"/>
    <w:rsid w:val="001E0C99"/>
    <w:rsid w:val="001E1117"/>
    <w:rsid w:val="001E3127"/>
    <w:rsid w:val="001E357A"/>
    <w:rsid w:val="001E654C"/>
    <w:rsid w:val="001E6855"/>
    <w:rsid w:val="001E6A00"/>
    <w:rsid w:val="001F0694"/>
    <w:rsid w:val="001F08B2"/>
    <w:rsid w:val="001F0B60"/>
    <w:rsid w:val="001F1FC2"/>
    <w:rsid w:val="001F2864"/>
    <w:rsid w:val="001F308B"/>
    <w:rsid w:val="001F3E12"/>
    <w:rsid w:val="001F41CB"/>
    <w:rsid w:val="001F46CB"/>
    <w:rsid w:val="001F4719"/>
    <w:rsid w:val="001F617E"/>
    <w:rsid w:val="001F664E"/>
    <w:rsid w:val="00200364"/>
    <w:rsid w:val="0020052B"/>
    <w:rsid w:val="002024E2"/>
    <w:rsid w:val="002036E8"/>
    <w:rsid w:val="00203D0E"/>
    <w:rsid w:val="00204A35"/>
    <w:rsid w:val="00204E75"/>
    <w:rsid w:val="002069D5"/>
    <w:rsid w:val="00210360"/>
    <w:rsid w:val="00210BE9"/>
    <w:rsid w:val="00210EA9"/>
    <w:rsid w:val="00210FD1"/>
    <w:rsid w:val="0021217C"/>
    <w:rsid w:val="00212324"/>
    <w:rsid w:val="002125F6"/>
    <w:rsid w:val="002128D8"/>
    <w:rsid w:val="00212D17"/>
    <w:rsid w:val="00213169"/>
    <w:rsid w:val="002133A3"/>
    <w:rsid w:val="00213614"/>
    <w:rsid w:val="00213CC5"/>
    <w:rsid w:val="00214025"/>
    <w:rsid w:val="00214491"/>
    <w:rsid w:val="0021503A"/>
    <w:rsid w:val="00215A85"/>
    <w:rsid w:val="00215DAB"/>
    <w:rsid w:val="00216AAD"/>
    <w:rsid w:val="00216EE7"/>
    <w:rsid w:val="002171DE"/>
    <w:rsid w:val="00221C40"/>
    <w:rsid w:val="0022258F"/>
    <w:rsid w:val="00222926"/>
    <w:rsid w:val="002239E8"/>
    <w:rsid w:val="00224B4F"/>
    <w:rsid w:val="002259BC"/>
    <w:rsid w:val="00227E46"/>
    <w:rsid w:val="002301B6"/>
    <w:rsid w:val="00231172"/>
    <w:rsid w:val="0023130C"/>
    <w:rsid w:val="00231692"/>
    <w:rsid w:val="002328D8"/>
    <w:rsid w:val="00232A04"/>
    <w:rsid w:val="00232DC5"/>
    <w:rsid w:val="002330A7"/>
    <w:rsid w:val="00233130"/>
    <w:rsid w:val="00233211"/>
    <w:rsid w:val="00233224"/>
    <w:rsid w:val="002337C4"/>
    <w:rsid w:val="002339AD"/>
    <w:rsid w:val="00233DAC"/>
    <w:rsid w:val="0023404B"/>
    <w:rsid w:val="00235D4F"/>
    <w:rsid w:val="00235DDD"/>
    <w:rsid w:val="00236239"/>
    <w:rsid w:val="0023696F"/>
    <w:rsid w:val="0023715B"/>
    <w:rsid w:val="00237251"/>
    <w:rsid w:val="00237EC2"/>
    <w:rsid w:val="0024092B"/>
    <w:rsid w:val="00242319"/>
    <w:rsid w:val="002423B7"/>
    <w:rsid w:val="00243010"/>
    <w:rsid w:val="002438B1"/>
    <w:rsid w:val="00243B67"/>
    <w:rsid w:val="00244906"/>
    <w:rsid w:val="00245A27"/>
    <w:rsid w:val="002461A0"/>
    <w:rsid w:val="00247338"/>
    <w:rsid w:val="002475A8"/>
    <w:rsid w:val="002508AB"/>
    <w:rsid w:val="002514EA"/>
    <w:rsid w:val="002529A3"/>
    <w:rsid w:val="002538B7"/>
    <w:rsid w:val="00253A8B"/>
    <w:rsid w:val="00253B04"/>
    <w:rsid w:val="00254FE3"/>
    <w:rsid w:val="0025558A"/>
    <w:rsid w:val="00255D88"/>
    <w:rsid w:val="00256F4D"/>
    <w:rsid w:val="00257575"/>
    <w:rsid w:val="00257E01"/>
    <w:rsid w:val="00257F55"/>
    <w:rsid w:val="0026006A"/>
    <w:rsid w:val="0026013B"/>
    <w:rsid w:val="0026153F"/>
    <w:rsid w:val="002617F0"/>
    <w:rsid w:val="00261C39"/>
    <w:rsid w:val="002623B6"/>
    <w:rsid w:val="00263AEA"/>
    <w:rsid w:val="00263B87"/>
    <w:rsid w:val="00264085"/>
    <w:rsid w:val="00264292"/>
    <w:rsid w:val="00264757"/>
    <w:rsid w:val="00264AC9"/>
    <w:rsid w:val="00265B46"/>
    <w:rsid w:val="00266249"/>
    <w:rsid w:val="00266611"/>
    <w:rsid w:val="0026708A"/>
    <w:rsid w:val="0026795F"/>
    <w:rsid w:val="00270C4B"/>
    <w:rsid w:val="002711D1"/>
    <w:rsid w:val="00271FBA"/>
    <w:rsid w:val="00273275"/>
    <w:rsid w:val="00273851"/>
    <w:rsid w:val="00273A6A"/>
    <w:rsid w:val="00274097"/>
    <w:rsid w:val="002743E4"/>
    <w:rsid w:val="002749F1"/>
    <w:rsid w:val="00274C0D"/>
    <w:rsid w:val="00274D01"/>
    <w:rsid w:val="00275BBF"/>
    <w:rsid w:val="00277746"/>
    <w:rsid w:val="00277DB1"/>
    <w:rsid w:val="002809F7"/>
    <w:rsid w:val="002815DC"/>
    <w:rsid w:val="002819CE"/>
    <w:rsid w:val="002826D2"/>
    <w:rsid w:val="00282B7A"/>
    <w:rsid w:val="00282D1F"/>
    <w:rsid w:val="00282DD9"/>
    <w:rsid w:val="0028376A"/>
    <w:rsid w:val="002840E0"/>
    <w:rsid w:val="00284BC5"/>
    <w:rsid w:val="002858FD"/>
    <w:rsid w:val="0028705E"/>
    <w:rsid w:val="002870AA"/>
    <w:rsid w:val="002878D2"/>
    <w:rsid w:val="0029013A"/>
    <w:rsid w:val="00291273"/>
    <w:rsid w:val="00291AD0"/>
    <w:rsid w:val="00291FDD"/>
    <w:rsid w:val="0029216A"/>
    <w:rsid w:val="0029433F"/>
    <w:rsid w:val="002943A1"/>
    <w:rsid w:val="002946CE"/>
    <w:rsid w:val="00294872"/>
    <w:rsid w:val="00295027"/>
    <w:rsid w:val="002954BD"/>
    <w:rsid w:val="00295C48"/>
    <w:rsid w:val="00295FA9"/>
    <w:rsid w:val="00296C15"/>
    <w:rsid w:val="00297F7F"/>
    <w:rsid w:val="002A1AD7"/>
    <w:rsid w:val="002A1F2B"/>
    <w:rsid w:val="002A31C7"/>
    <w:rsid w:val="002A3897"/>
    <w:rsid w:val="002A38F1"/>
    <w:rsid w:val="002A3D73"/>
    <w:rsid w:val="002A4953"/>
    <w:rsid w:val="002A6081"/>
    <w:rsid w:val="002A68E9"/>
    <w:rsid w:val="002A69BA"/>
    <w:rsid w:val="002B24EE"/>
    <w:rsid w:val="002B28B7"/>
    <w:rsid w:val="002B39BB"/>
    <w:rsid w:val="002B3D88"/>
    <w:rsid w:val="002B4FDA"/>
    <w:rsid w:val="002B563F"/>
    <w:rsid w:val="002B5693"/>
    <w:rsid w:val="002B5E64"/>
    <w:rsid w:val="002B7163"/>
    <w:rsid w:val="002B716D"/>
    <w:rsid w:val="002B74D1"/>
    <w:rsid w:val="002B7A18"/>
    <w:rsid w:val="002C0524"/>
    <w:rsid w:val="002C18FE"/>
    <w:rsid w:val="002C1EF5"/>
    <w:rsid w:val="002C23CD"/>
    <w:rsid w:val="002C3319"/>
    <w:rsid w:val="002C4123"/>
    <w:rsid w:val="002C451B"/>
    <w:rsid w:val="002C453D"/>
    <w:rsid w:val="002C4656"/>
    <w:rsid w:val="002C54BD"/>
    <w:rsid w:val="002C5C5D"/>
    <w:rsid w:val="002C65FF"/>
    <w:rsid w:val="002C680A"/>
    <w:rsid w:val="002C70DA"/>
    <w:rsid w:val="002C778B"/>
    <w:rsid w:val="002D07ED"/>
    <w:rsid w:val="002D146B"/>
    <w:rsid w:val="002D16B7"/>
    <w:rsid w:val="002D2349"/>
    <w:rsid w:val="002D28FA"/>
    <w:rsid w:val="002D2D29"/>
    <w:rsid w:val="002D2E0F"/>
    <w:rsid w:val="002D32BC"/>
    <w:rsid w:val="002D45B9"/>
    <w:rsid w:val="002D5D2E"/>
    <w:rsid w:val="002D6361"/>
    <w:rsid w:val="002D6E6B"/>
    <w:rsid w:val="002D6EB4"/>
    <w:rsid w:val="002D778C"/>
    <w:rsid w:val="002D795C"/>
    <w:rsid w:val="002D7B8C"/>
    <w:rsid w:val="002E01DE"/>
    <w:rsid w:val="002E0EC8"/>
    <w:rsid w:val="002E1413"/>
    <w:rsid w:val="002E1642"/>
    <w:rsid w:val="002E1B06"/>
    <w:rsid w:val="002E2E8A"/>
    <w:rsid w:val="002E4FA0"/>
    <w:rsid w:val="002E533D"/>
    <w:rsid w:val="002E5AC1"/>
    <w:rsid w:val="002E5B32"/>
    <w:rsid w:val="002E5EF5"/>
    <w:rsid w:val="002E6434"/>
    <w:rsid w:val="002E680E"/>
    <w:rsid w:val="002E6DA4"/>
    <w:rsid w:val="002E7D3C"/>
    <w:rsid w:val="002F01D9"/>
    <w:rsid w:val="002F056C"/>
    <w:rsid w:val="002F09C3"/>
    <w:rsid w:val="002F0C4B"/>
    <w:rsid w:val="002F1F6C"/>
    <w:rsid w:val="002F2379"/>
    <w:rsid w:val="002F2B1B"/>
    <w:rsid w:val="002F30BF"/>
    <w:rsid w:val="002F3B6D"/>
    <w:rsid w:val="002F4CD0"/>
    <w:rsid w:val="002F547B"/>
    <w:rsid w:val="002F56AC"/>
    <w:rsid w:val="002F578C"/>
    <w:rsid w:val="002F62AB"/>
    <w:rsid w:val="002F62B8"/>
    <w:rsid w:val="00301A85"/>
    <w:rsid w:val="0030306F"/>
    <w:rsid w:val="003035C3"/>
    <w:rsid w:val="003039E8"/>
    <w:rsid w:val="00303BC6"/>
    <w:rsid w:val="00303CDB"/>
    <w:rsid w:val="003043E3"/>
    <w:rsid w:val="00304A14"/>
    <w:rsid w:val="00304E31"/>
    <w:rsid w:val="003050E1"/>
    <w:rsid w:val="00305854"/>
    <w:rsid w:val="003058B3"/>
    <w:rsid w:val="00305F3A"/>
    <w:rsid w:val="00306623"/>
    <w:rsid w:val="003068CB"/>
    <w:rsid w:val="00307796"/>
    <w:rsid w:val="00310A74"/>
    <w:rsid w:val="0031135B"/>
    <w:rsid w:val="0031135C"/>
    <w:rsid w:val="0031220E"/>
    <w:rsid w:val="00312C89"/>
    <w:rsid w:val="0031305C"/>
    <w:rsid w:val="0031323B"/>
    <w:rsid w:val="003134C5"/>
    <w:rsid w:val="00314565"/>
    <w:rsid w:val="00314DE7"/>
    <w:rsid w:val="00315B8F"/>
    <w:rsid w:val="003173BB"/>
    <w:rsid w:val="003174B4"/>
    <w:rsid w:val="00317A9B"/>
    <w:rsid w:val="003205C1"/>
    <w:rsid w:val="00320D9A"/>
    <w:rsid w:val="00321124"/>
    <w:rsid w:val="003217D3"/>
    <w:rsid w:val="00321944"/>
    <w:rsid w:val="003225DB"/>
    <w:rsid w:val="00322618"/>
    <w:rsid w:val="00322C73"/>
    <w:rsid w:val="003237EC"/>
    <w:rsid w:val="00323C70"/>
    <w:rsid w:val="003244CC"/>
    <w:rsid w:val="00325189"/>
    <w:rsid w:val="003258E9"/>
    <w:rsid w:val="00325D25"/>
    <w:rsid w:val="003263F4"/>
    <w:rsid w:val="0032667C"/>
    <w:rsid w:val="003274AC"/>
    <w:rsid w:val="00327A2B"/>
    <w:rsid w:val="00327D99"/>
    <w:rsid w:val="00330894"/>
    <w:rsid w:val="00330AC0"/>
    <w:rsid w:val="00330D32"/>
    <w:rsid w:val="00331570"/>
    <w:rsid w:val="00334170"/>
    <w:rsid w:val="0033417F"/>
    <w:rsid w:val="003341CF"/>
    <w:rsid w:val="0033492D"/>
    <w:rsid w:val="003349AD"/>
    <w:rsid w:val="00334F61"/>
    <w:rsid w:val="00336099"/>
    <w:rsid w:val="003364A6"/>
    <w:rsid w:val="00336AAD"/>
    <w:rsid w:val="00336C9A"/>
    <w:rsid w:val="00336E27"/>
    <w:rsid w:val="00337B90"/>
    <w:rsid w:val="0034064C"/>
    <w:rsid w:val="00340B0E"/>
    <w:rsid w:val="00340E9E"/>
    <w:rsid w:val="00341128"/>
    <w:rsid w:val="0034121D"/>
    <w:rsid w:val="0034205D"/>
    <w:rsid w:val="003426DB"/>
    <w:rsid w:val="00342CC6"/>
    <w:rsid w:val="00343E4F"/>
    <w:rsid w:val="003440BE"/>
    <w:rsid w:val="003456F9"/>
    <w:rsid w:val="00345FA9"/>
    <w:rsid w:val="0034661C"/>
    <w:rsid w:val="00346F47"/>
    <w:rsid w:val="00347B19"/>
    <w:rsid w:val="00347D0E"/>
    <w:rsid w:val="00351590"/>
    <w:rsid w:val="003519C0"/>
    <w:rsid w:val="00352150"/>
    <w:rsid w:val="00352E9B"/>
    <w:rsid w:val="003546C7"/>
    <w:rsid w:val="0035483E"/>
    <w:rsid w:val="00354DD2"/>
    <w:rsid w:val="00355207"/>
    <w:rsid w:val="00356169"/>
    <w:rsid w:val="00356AF0"/>
    <w:rsid w:val="00356E96"/>
    <w:rsid w:val="00360B65"/>
    <w:rsid w:val="00361845"/>
    <w:rsid w:val="00361CC7"/>
    <w:rsid w:val="003626C5"/>
    <w:rsid w:val="003627E3"/>
    <w:rsid w:val="00362D10"/>
    <w:rsid w:val="00362F74"/>
    <w:rsid w:val="003640E4"/>
    <w:rsid w:val="00364120"/>
    <w:rsid w:val="00365617"/>
    <w:rsid w:val="00365D71"/>
    <w:rsid w:val="00366433"/>
    <w:rsid w:val="00367188"/>
    <w:rsid w:val="003678F9"/>
    <w:rsid w:val="003705EC"/>
    <w:rsid w:val="00370E0A"/>
    <w:rsid w:val="003710BD"/>
    <w:rsid w:val="003716B4"/>
    <w:rsid w:val="00371DFB"/>
    <w:rsid w:val="00372633"/>
    <w:rsid w:val="0037274E"/>
    <w:rsid w:val="00373762"/>
    <w:rsid w:val="00373DBB"/>
    <w:rsid w:val="0037414B"/>
    <w:rsid w:val="003755D0"/>
    <w:rsid w:val="00376CDF"/>
    <w:rsid w:val="00376E1F"/>
    <w:rsid w:val="00377725"/>
    <w:rsid w:val="00377E58"/>
    <w:rsid w:val="00380FA7"/>
    <w:rsid w:val="00381AC6"/>
    <w:rsid w:val="00381CDB"/>
    <w:rsid w:val="0038309E"/>
    <w:rsid w:val="00383825"/>
    <w:rsid w:val="00384891"/>
    <w:rsid w:val="0038555E"/>
    <w:rsid w:val="003855AA"/>
    <w:rsid w:val="0038670B"/>
    <w:rsid w:val="00386975"/>
    <w:rsid w:val="00387E4A"/>
    <w:rsid w:val="00387FB0"/>
    <w:rsid w:val="00390927"/>
    <w:rsid w:val="00390BA6"/>
    <w:rsid w:val="00391405"/>
    <w:rsid w:val="00391571"/>
    <w:rsid w:val="00391970"/>
    <w:rsid w:val="00391AB6"/>
    <w:rsid w:val="0039234C"/>
    <w:rsid w:val="00393597"/>
    <w:rsid w:val="00393751"/>
    <w:rsid w:val="003939F4"/>
    <w:rsid w:val="00394A64"/>
    <w:rsid w:val="00394AE2"/>
    <w:rsid w:val="00395D13"/>
    <w:rsid w:val="00395FEE"/>
    <w:rsid w:val="003A1397"/>
    <w:rsid w:val="003A1543"/>
    <w:rsid w:val="003A1D9D"/>
    <w:rsid w:val="003A1EA0"/>
    <w:rsid w:val="003A20C3"/>
    <w:rsid w:val="003A2B9C"/>
    <w:rsid w:val="003A30C0"/>
    <w:rsid w:val="003A3331"/>
    <w:rsid w:val="003A3499"/>
    <w:rsid w:val="003A3838"/>
    <w:rsid w:val="003A399B"/>
    <w:rsid w:val="003A4E75"/>
    <w:rsid w:val="003A4FEA"/>
    <w:rsid w:val="003A5B47"/>
    <w:rsid w:val="003A5FB4"/>
    <w:rsid w:val="003A6667"/>
    <w:rsid w:val="003A6CE6"/>
    <w:rsid w:val="003A73B8"/>
    <w:rsid w:val="003A73E6"/>
    <w:rsid w:val="003B0757"/>
    <w:rsid w:val="003B0AD0"/>
    <w:rsid w:val="003B0D27"/>
    <w:rsid w:val="003B1224"/>
    <w:rsid w:val="003B19A8"/>
    <w:rsid w:val="003B1C5B"/>
    <w:rsid w:val="003B1FBD"/>
    <w:rsid w:val="003B24ED"/>
    <w:rsid w:val="003B27E6"/>
    <w:rsid w:val="003B35C1"/>
    <w:rsid w:val="003B3935"/>
    <w:rsid w:val="003B3A3F"/>
    <w:rsid w:val="003B3BF4"/>
    <w:rsid w:val="003B3CE9"/>
    <w:rsid w:val="003B3F95"/>
    <w:rsid w:val="003B4ED2"/>
    <w:rsid w:val="003B6191"/>
    <w:rsid w:val="003B641E"/>
    <w:rsid w:val="003B66EC"/>
    <w:rsid w:val="003B6D37"/>
    <w:rsid w:val="003B6DAA"/>
    <w:rsid w:val="003B6FFA"/>
    <w:rsid w:val="003C0FF9"/>
    <w:rsid w:val="003C16C4"/>
    <w:rsid w:val="003C230C"/>
    <w:rsid w:val="003C3309"/>
    <w:rsid w:val="003C37E9"/>
    <w:rsid w:val="003C475A"/>
    <w:rsid w:val="003C4DA3"/>
    <w:rsid w:val="003C4F22"/>
    <w:rsid w:val="003C5AD6"/>
    <w:rsid w:val="003C6268"/>
    <w:rsid w:val="003C69A6"/>
    <w:rsid w:val="003C69A7"/>
    <w:rsid w:val="003C75DE"/>
    <w:rsid w:val="003D00CF"/>
    <w:rsid w:val="003D0194"/>
    <w:rsid w:val="003D07DB"/>
    <w:rsid w:val="003D135A"/>
    <w:rsid w:val="003D240A"/>
    <w:rsid w:val="003D2760"/>
    <w:rsid w:val="003D3577"/>
    <w:rsid w:val="003D35AD"/>
    <w:rsid w:val="003D3B36"/>
    <w:rsid w:val="003D480F"/>
    <w:rsid w:val="003D4B77"/>
    <w:rsid w:val="003D4C3C"/>
    <w:rsid w:val="003D4C63"/>
    <w:rsid w:val="003D5CED"/>
    <w:rsid w:val="003D6E7C"/>
    <w:rsid w:val="003D7D19"/>
    <w:rsid w:val="003E037F"/>
    <w:rsid w:val="003E2169"/>
    <w:rsid w:val="003E2617"/>
    <w:rsid w:val="003E30A6"/>
    <w:rsid w:val="003E32D8"/>
    <w:rsid w:val="003E38C2"/>
    <w:rsid w:val="003E3EAB"/>
    <w:rsid w:val="003E4933"/>
    <w:rsid w:val="003E4F9C"/>
    <w:rsid w:val="003E57DA"/>
    <w:rsid w:val="003E59C2"/>
    <w:rsid w:val="003E6020"/>
    <w:rsid w:val="003E657C"/>
    <w:rsid w:val="003E7759"/>
    <w:rsid w:val="003E793B"/>
    <w:rsid w:val="003E7C62"/>
    <w:rsid w:val="003F1109"/>
    <w:rsid w:val="003F1374"/>
    <w:rsid w:val="003F1800"/>
    <w:rsid w:val="003F1940"/>
    <w:rsid w:val="003F1CDA"/>
    <w:rsid w:val="003F2667"/>
    <w:rsid w:val="003F34BA"/>
    <w:rsid w:val="003F3CBA"/>
    <w:rsid w:val="003F44CF"/>
    <w:rsid w:val="003F5153"/>
    <w:rsid w:val="003F5D65"/>
    <w:rsid w:val="003F628C"/>
    <w:rsid w:val="003F63CB"/>
    <w:rsid w:val="003F7A2F"/>
    <w:rsid w:val="004005F4"/>
    <w:rsid w:val="00400A7D"/>
    <w:rsid w:val="0040137D"/>
    <w:rsid w:val="0040273F"/>
    <w:rsid w:val="00402C17"/>
    <w:rsid w:val="00403121"/>
    <w:rsid w:val="00403760"/>
    <w:rsid w:val="00404478"/>
    <w:rsid w:val="00405406"/>
    <w:rsid w:val="004055DA"/>
    <w:rsid w:val="00405BEF"/>
    <w:rsid w:val="004063EE"/>
    <w:rsid w:val="004068A7"/>
    <w:rsid w:val="0040723B"/>
    <w:rsid w:val="00407504"/>
    <w:rsid w:val="00410004"/>
    <w:rsid w:val="00410F1B"/>
    <w:rsid w:val="00411AF4"/>
    <w:rsid w:val="00411EC3"/>
    <w:rsid w:val="0041288C"/>
    <w:rsid w:val="00412BD9"/>
    <w:rsid w:val="00413800"/>
    <w:rsid w:val="00415587"/>
    <w:rsid w:val="00416BA5"/>
    <w:rsid w:val="0041795E"/>
    <w:rsid w:val="00420035"/>
    <w:rsid w:val="004214BB"/>
    <w:rsid w:val="00421869"/>
    <w:rsid w:val="004221B5"/>
    <w:rsid w:val="00422D4A"/>
    <w:rsid w:val="00422E5A"/>
    <w:rsid w:val="00423181"/>
    <w:rsid w:val="004240DF"/>
    <w:rsid w:val="00424470"/>
    <w:rsid w:val="004256F1"/>
    <w:rsid w:val="0042584C"/>
    <w:rsid w:val="00425D00"/>
    <w:rsid w:val="00430A24"/>
    <w:rsid w:val="00430ED4"/>
    <w:rsid w:val="00431367"/>
    <w:rsid w:val="00431430"/>
    <w:rsid w:val="004314FC"/>
    <w:rsid w:val="00432599"/>
    <w:rsid w:val="004326E8"/>
    <w:rsid w:val="00432A09"/>
    <w:rsid w:val="00432E43"/>
    <w:rsid w:val="004330A7"/>
    <w:rsid w:val="00433B0D"/>
    <w:rsid w:val="00434526"/>
    <w:rsid w:val="00434EDE"/>
    <w:rsid w:val="004352A9"/>
    <w:rsid w:val="004352E1"/>
    <w:rsid w:val="0043545A"/>
    <w:rsid w:val="004358DF"/>
    <w:rsid w:val="00435981"/>
    <w:rsid w:val="004364ED"/>
    <w:rsid w:val="00436822"/>
    <w:rsid w:val="00436846"/>
    <w:rsid w:val="00437541"/>
    <w:rsid w:val="0043794F"/>
    <w:rsid w:val="00440319"/>
    <w:rsid w:val="00440756"/>
    <w:rsid w:val="00441481"/>
    <w:rsid w:val="00441837"/>
    <w:rsid w:val="00443BB6"/>
    <w:rsid w:val="00443E90"/>
    <w:rsid w:val="00444506"/>
    <w:rsid w:val="00444862"/>
    <w:rsid w:val="00444B98"/>
    <w:rsid w:val="00444E09"/>
    <w:rsid w:val="00445CA4"/>
    <w:rsid w:val="004473AE"/>
    <w:rsid w:val="0044799E"/>
    <w:rsid w:val="0045064B"/>
    <w:rsid w:val="00450996"/>
    <w:rsid w:val="00450A98"/>
    <w:rsid w:val="0045129D"/>
    <w:rsid w:val="00453044"/>
    <w:rsid w:val="00453500"/>
    <w:rsid w:val="0045530D"/>
    <w:rsid w:val="004556E4"/>
    <w:rsid w:val="00455857"/>
    <w:rsid w:val="004569EE"/>
    <w:rsid w:val="004570DC"/>
    <w:rsid w:val="004572F3"/>
    <w:rsid w:val="00457371"/>
    <w:rsid w:val="0045743F"/>
    <w:rsid w:val="00457F23"/>
    <w:rsid w:val="004603BD"/>
    <w:rsid w:val="004604C5"/>
    <w:rsid w:val="004607E1"/>
    <w:rsid w:val="004619A5"/>
    <w:rsid w:val="00461D5B"/>
    <w:rsid w:val="00461E76"/>
    <w:rsid w:val="00463374"/>
    <w:rsid w:val="00463863"/>
    <w:rsid w:val="0046491E"/>
    <w:rsid w:val="004649E1"/>
    <w:rsid w:val="00465B82"/>
    <w:rsid w:val="00465FC4"/>
    <w:rsid w:val="004668CC"/>
    <w:rsid w:val="00466B8E"/>
    <w:rsid w:val="00470527"/>
    <w:rsid w:val="004707EC"/>
    <w:rsid w:val="00470CCA"/>
    <w:rsid w:val="00470E6C"/>
    <w:rsid w:val="00470EB2"/>
    <w:rsid w:val="00471A7B"/>
    <w:rsid w:val="00471E8E"/>
    <w:rsid w:val="004723FE"/>
    <w:rsid w:val="00472C89"/>
    <w:rsid w:val="00472F5A"/>
    <w:rsid w:val="004730F6"/>
    <w:rsid w:val="00473136"/>
    <w:rsid w:val="004735E6"/>
    <w:rsid w:val="00473817"/>
    <w:rsid w:val="004743D4"/>
    <w:rsid w:val="00474C2E"/>
    <w:rsid w:val="00475034"/>
    <w:rsid w:val="00475363"/>
    <w:rsid w:val="0047588C"/>
    <w:rsid w:val="00476192"/>
    <w:rsid w:val="004801B3"/>
    <w:rsid w:val="004806CE"/>
    <w:rsid w:val="00480C1E"/>
    <w:rsid w:val="00481CEC"/>
    <w:rsid w:val="004820A8"/>
    <w:rsid w:val="0048281F"/>
    <w:rsid w:val="00483B7C"/>
    <w:rsid w:val="004840F0"/>
    <w:rsid w:val="00484EB5"/>
    <w:rsid w:val="00485365"/>
    <w:rsid w:val="00485DA5"/>
    <w:rsid w:val="004863A2"/>
    <w:rsid w:val="0048641A"/>
    <w:rsid w:val="0049078F"/>
    <w:rsid w:val="00490955"/>
    <w:rsid w:val="00490B64"/>
    <w:rsid w:val="00491AC8"/>
    <w:rsid w:val="00492019"/>
    <w:rsid w:val="0049292F"/>
    <w:rsid w:val="00492EA4"/>
    <w:rsid w:val="00492EE8"/>
    <w:rsid w:val="00493073"/>
    <w:rsid w:val="00494408"/>
    <w:rsid w:val="00494620"/>
    <w:rsid w:val="00494A57"/>
    <w:rsid w:val="00494CE5"/>
    <w:rsid w:val="0049503B"/>
    <w:rsid w:val="00495515"/>
    <w:rsid w:val="004958D6"/>
    <w:rsid w:val="00495947"/>
    <w:rsid w:val="00496554"/>
    <w:rsid w:val="00496816"/>
    <w:rsid w:val="00496B76"/>
    <w:rsid w:val="00496DBC"/>
    <w:rsid w:val="00496E26"/>
    <w:rsid w:val="00496E91"/>
    <w:rsid w:val="00496F68"/>
    <w:rsid w:val="00497E08"/>
    <w:rsid w:val="004A0EEB"/>
    <w:rsid w:val="004A1147"/>
    <w:rsid w:val="004A1528"/>
    <w:rsid w:val="004A1F73"/>
    <w:rsid w:val="004A2296"/>
    <w:rsid w:val="004A2841"/>
    <w:rsid w:val="004A2BCF"/>
    <w:rsid w:val="004A2DB1"/>
    <w:rsid w:val="004A3E20"/>
    <w:rsid w:val="004A40CA"/>
    <w:rsid w:val="004A4151"/>
    <w:rsid w:val="004A41AE"/>
    <w:rsid w:val="004A66F1"/>
    <w:rsid w:val="004A7052"/>
    <w:rsid w:val="004A7E26"/>
    <w:rsid w:val="004B0092"/>
    <w:rsid w:val="004B01BC"/>
    <w:rsid w:val="004B0600"/>
    <w:rsid w:val="004B0906"/>
    <w:rsid w:val="004B0EB0"/>
    <w:rsid w:val="004B1836"/>
    <w:rsid w:val="004B23B4"/>
    <w:rsid w:val="004B32A5"/>
    <w:rsid w:val="004B3D8E"/>
    <w:rsid w:val="004B4349"/>
    <w:rsid w:val="004B611F"/>
    <w:rsid w:val="004B643E"/>
    <w:rsid w:val="004B6BD7"/>
    <w:rsid w:val="004B6E31"/>
    <w:rsid w:val="004B71D2"/>
    <w:rsid w:val="004B74A4"/>
    <w:rsid w:val="004B7B95"/>
    <w:rsid w:val="004C0E19"/>
    <w:rsid w:val="004C1A1A"/>
    <w:rsid w:val="004C1A9B"/>
    <w:rsid w:val="004C2158"/>
    <w:rsid w:val="004C2D92"/>
    <w:rsid w:val="004C3C8A"/>
    <w:rsid w:val="004C4A05"/>
    <w:rsid w:val="004C4F37"/>
    <w:rsid w:val="004C587C"/>
    <w:rsid w:val="004C58DE"/>
    <w:rsid w:val="004C5E72"/>
    <w:rsid w:val="004C6377"/>
    <w:rsid w:val="004C6608"/>
    <w:rsid w:val="004C664B"/>
    <w:rsid w:val="004C686D"/>
    <w:rsid w:val="004C69AD"/>
    <w:rsid w:val="004C6C03"/>
    <w:rsid w:val="004C778D"/>
    <w:rsid w:val="004C7829"/>
    <w:rsid w:val="004D04B1"/>
    <w:rsid w:val="004D0735"/>
    <w:rsid w:val="004D0747"/>
    <w:rsid w:val="004D0CF1"/>
    <w:rsid w:val="004D1953"/>
    <w:rsid w:val="004D1F42"/>
    <w:rsid w:val="004D23D3"/>
    <w:rsid w:val="004D2542"/>
    <w:rsid w:val="004D2D5D"/>
    <w:rsid w:val="004D406B"/>
    <w:rsid w:val="004D41F2"/>
    <w:rsid w:val="004D4525"/>
    <w:rsid w:val="004D56B6"/>
    <w:rsid w:val="004D5842"/>
    <w:rsid w:val="004D5CDC"/>
    <w:rsid w:val="004D634A"/>
    <w:rsid w:val="004D6430"/>
    <w:rsid w:val="004D6C8C"/>
    <w:rsid w:val="004D73C0"/>
    <w:rsid w:val="004D784F"/>
    <w:rsid w:val="004D7B3D"/>
    <w:rsid w:val="004D7D36"/>
    <w:rsid w:val="004D7FC1"/>
    <w:rsid w:val="004E0030"/>
    <w:rsid w:val="004E004E"/>
    <w:rsid w:val="004E078F"/>
    <w:rsid w:val="004E07C9"/>
    <w:rsid w:val="004E1047"/>
    <w:rsid w:val="004E24FA"/>
    <w:rsid w:val="004E2C01"/>
    <w:rsid w:val="004E2C28"/>
    <w:rsid w:val="004E3348"/>
    <w:rsid w:val="004E3B17"/>
    <w:rsid w:val="004E3F9D"/>
    <w:rsid w:val="004E57C0"/>
    <w:rsid w:val="004E5868"/>
    <w:rsid w:val="004E5965"/>
    <w:rsid w:val="004E5E9D"/>
    <w:rsid w:val="004E6903"/>
    <w:rsid w:val="004E6A7C"/>
    <w:rsid w:val="004E760D"/>
    <w:rsid w:val="004E7676"/>
    <w:rsid w:val="004F003A"/>
    <w:rsid w:val="004F05D9"/>
    <w:rsid w:val="004F0DE7"/>
    <w:rsid w:val="004F1889"/>
    <w:rsid w:val="004F2043"/>
    <w:rsid w:val="004F2336"/>
    <w:rsid w:val="004F23A6"/>
    <w:rsid w:val="004F2E09"/>
    <w:rsid w:val="004F38DB"/>
    <w:rsid w:val="004F42AC"/>
    <w:rsid w:val="004F46BE"/>
    <w:rsid w:val="004F58F6"/>
    <w:rsid w:val="004F6399"/>
    <w:rsid w:val="004F6BC7"/>
    <w:rsid w:val="004F6F08"/>
    <w:rsid w:val="004F74AB"/>
    <w:rsid w:val="004F7627"/>
    <w:rsid w:val="004F7732"/>
    <w:rsid w:val="004F7BD1"/>
    <w:rsid w:val="0050042B"/>
    <w:rsid w:val="005008AE"/>
    <w:rsid w:val="00500ABC"/>
    <w:rsid w:val="00502738"/>
    <w:rsid w:val="00503947"/>
    <w:rsid w:val="00503C07"/>
    <w:rsid w:val="00503CB5"/>
    <w:rsid w:val="00505093"/>
    <w:rsid w:val="00505CA5"/>
    <w:rsid w:val="005069B5"/>
    <w:rsid w:val="00506E60"/>
    <w:rsid w:val="00507415"/>
    <w:rsid w:val="00510667"/>
    <w:rsid w:val="005108E2"/>
    <w:rsid w:val="00510930"/>
    <w:rsid w:val="00511915"/>
    <w:rsid w:val="00511D9E"/>
    <w:rsid w:val="00511ECA"/>
    <w:rsid w:val="005121A1"/>
    <w:rsid w:val="00512B2B"/>
    <w:rsid w:val="005137B8"/>
    <w:rsid w:val="00513A9C"/>
    <w:rsid w:val="00513EB7"/>
    <w:rsid w:val="00514A51"/>
    <w:rsid w:val="00515538"/>
    <w:rsid w:val="00515A79"/>
    <w:rsid w:val="005166F1"/>
    <w:rsid w:val="00516B71"/>
    <w:rsid w:val="0051710B"/>
    <w:rsid w:val="005203E6"/>
    <w:rsid w:val="00521482"/>
    <w:rsid w:val="0052178A"/>
    <w:rsid w:val="00521CE4"/>
    <w:rsid w:val="00522053"/>
    <w:rsid w:val="0052205A"/>
    <w:rsid w:val="0052369A"/>
    <w:rsid w:val="00524A8E"/>
    <w:rsid w:val="005250D4"/>
    <w:rsid w:val="00525AC3"/>
    <w:rsid w:val="00525D57"/>
    <w:rsid w:val="005263D1"/>
    <w:rsid w:val="0052717C"/>
    <w:rsid w:val="00530439"/>
    <w:rsid w:val="005306AD"/>
    <w:rsid w:val="00530881"/>
    <w:rsid w:val="00530B79"/>
    <w:rsid w:val="005314FD"/>
    <w:rsid w:val="005315F7"/>
    <w:rsid w:val="00532039"/>
    <w:rsid w:val="00532D28"/>
    <w:rsid w:val="005343B7"/>
    <w:rsid w:val="005347D1"/>
    <w:rsid w:val="00535132"/>
    <w:rsid w:val="00535829"/>
    <w:rsid w:val="0053584E"/>
    <w:rsid w:val="00536E1B"/>
    <w:rsid w:val="0053703C"/>
    <w:rsid w:val="005371A4"/>
    <w:rsid w:val="00537969"/>
    <w:rsid w:val="00540143"/>
    <w:rsid w:val="0054016E"/>
    <w:rsid w:val="005428EE"/>
    <w:rsid w:val="005436B7"/>
    <w:rsid w:val="0054433E"/>
    <w:rsid w:val="00544B81"/>
    <w:rsid w:val="00545E51"/>
    <w:rsid w:val="00545F27"/>
    <w:rsid w:val="00546461"/>
    <w:rsid w:val="005465F1"/>
    <w:rsid w:val="00550666"/>
    <w:rsid w:val="00551A68"/>
    <w:rsid w:val="005526E9"/>
    <w:rsid w:val="005534A1"/>
    <w:rsid w:val="005538A9"/>
    <w:rsid w:val="00553E44"/>
    <w:rsid w:val="00555171"/>
    <w:rsid w:val="00556132"/>
    <w:rsid w:val="0055622A"/>
    <w:rsid w:val="00556AB1"/>
    <w:rsid w:val="005578A6"/>
    <w:rsid w:val="00557D6D"/>
    <w:rsid w:val="00561120"/>
    <w:rsid w:val="00561B8B"/>
    <w:rsid w:val="00561F4C"/>
    <w:rsid w:val="0056299D"/>
    <w:rsid w:val="00562FD8"/>
    <w:rsid w:val="00563AF3"/>
    <w:rsid w:val="00564CC4"/>
    <w:rsid w:val="00565E7C"/>
    <w:rsid w:val="005668FB"/>
    <w:rsid w:val="00566BAA"/>
    <w:rsid w:val="00566C5E"/>
    <w:rsid w:val="00567490"/>
    <w:rsid w:val="005717C5"/>
    <w:rsid w:val="0057218D"/>
    <w:rsid w:val="00572378"/>
    <w:rsid w:val="005725D7"/>
    <w:rsid w:val="0057277B"/>
    <w:rsid w:val="0057379E"/>
    <w:rsid w:val="00573827"/>
    <w:rsid w:val="0057397C"/>
    <w:rsid w:val="00573D1A"/>
    <w:rsid w:val="005743FA"/>
    <w:rsid w:val="00574A50"/>
    <w:rsid w:val="00574CCA"/>
    <w:rsid w:val="00576428"/>
    <w:rsid w:val="00576C0D"/>
    <w:rsid w:val="00577CE4"/>
    <w:rsid w:val="00580301"/>
    <w:rsid w:val="005803CF"/>
    <w:rsid w:val="005814E0"/>
    <w:rsid w:val="00582660"/>
    <w:rsid w:val="00582F33"/>
    <w:rsid w:val="0058331F"/>
    <w:rsid w:val="0058353E"/>
    <w:rsid w:val="0058400B"/>
    <w:rsid w:val="00584D18"/>
    <w:rsid w:val="0058552A"/>
    <w:rsid w:val="005869D0"/>
    <w:rsid w:val="00587B9D"/>
    <w:rsid w:val="0059108E"/>
    <w:rsid w:val="00591704"/>
    <w:rsid w:val="005921E7"/>
    <w:rsid w:val="00592216"/>
    <w:rsid w:val="00593842"/>
    <w:rsid w:val="00594E47"/>
    <w:rsid w:val="0059537B"/>
    <w:rsid w:val="005956CF"/>
    <w:rsid w:val="005956DB"/>
    <w:rsid w:val="005960EF"/>
    <w:rsid w:val="005971D5"/>
    <w:rsid w:val="00597E50"/>
    <w:rsid w:val="005A1DB9"/>
    <w:rsid w:val="005A2363"/>
    <w:rsid w:val="005A3367"/>
    <w:rsid w:val="005A4A09"/>
    <w:rsid w:val="005A5071"/>
    <w:rsid w:val="005A5367"/>
    <w:rsid w:val="005A5D5C"/>
    <w:rsid w:val="005A7B24"/>
    <w:rsid w:val="005A7D9F"/>
    <w:rsid w:val="005B0A0C"/>
    <w:rsid w:val="005B0C09"/>
    <w:rsid w:val="005B1E83"/>
    <w:rsid w:val="005B2861"/>
    <w:rsid w:val="005B3A75"/>
    <w:rsid w:val="005B4279"/>
    <w:rsid w:val="005B4DA2"/>
    <w:rsid w:val="005B596F"/>
    <w:rsid w:val="005B6503"/>
    <w:rsid w:val="005B6908"/>
    <w:rsid w:val="005B6AE0"/>
    <w:rsid w:val="005B7164"/>
    <w:rsid w:val="005C0578"/>
    <w:rsid w:val="005C14E2"/>
    <w:rsid w:val="005C30C7"/>
    <w:rsid w:val="005C41FF"/>
    <w:rsid w:val="005C5DAE"/>
    <w:rsid w:val="005C60DE"/>
    <w:rsid w:val="005C618D"/>
    <w:rsid w:val="005C69BB"/>
    <w:rsid w:val="005C7537"/>
    <w:rsid w:val="005C793D"/>
    <w:rsid w:val="005C7D9A"/>
    <w:rsid w:val="005D15E9"/>
    <w:rsid w:val="005D1F53"/>
    <w:rsid w:val="005D2997"/>
    <w:rsid w:val="005D2A80"/>
    <w:rsid w:val="005D2DE7"/>
    <w:rsid w:val="005D3466"/>
    <w:rsid w:val="005D3708"/>
    <w:rsid w:val="005D3D07"/>
    <w:rsid w:val="005D40E7"/>
    <w:rsid w:val="005D4F4D"/>
    <w:rsid w:val="005D548E"/>
    <w:rsid w:val="005D5F64"/>
    <w:rsid w:val="005D6741"/>
    <w:rsid w:val="005D75E3"/>
    <w:rsid w:val="005E0E6D"/>
    <w:rsid w:val="005E1417"/>
    <w:rsid w:val="005E1790"/>
    <w:rsid w:val="005E2295"/>
    <w:rsid w:val="005E3036"/>
    <w:rsid w:val="005E38D1"/>
    <w:rsid w:val="005E4047"/>
    <w:rsid w:val="005E49C7"/>
    <w:rsid w:val="005E5115"/>
    <w:rsid w:val="005E5945"/>
    <w:rsid w:val="005E5B55"/>
    <w:rsid w:val="005E5CC6"/>
    <w:rsid w:val="005E5CF7"/>
    <w:rsid w:val="005E5E5C"/>
    <w:rsid w:val="005E6481"/>
    <w:rsid w:val="005E66BD"/>
    <w:rsid w:val="005E6C9F"/>
    <w:rsid w:val="005E7AA1"/>
    <w:rsid w:val="005F07FA"/>
    <w:rsid w:val="005F0FF0"/>
    <w:rsid w:val="005F22EA"/>
    <w:rsid w:val="005F24F7"/>
    <w:rsid w:val="005F2B21"/>
    <w:rsid w:val="005F52FD"/>
    <w:rsid w:val="005F5427"/>
    <w:rsid w:val="005F585C"/>
    <w:rsid w:val="005F58F8"/>
    <w:rsid w:val="005F5FA6"/>
    <w:rsid w:val="005F6A12"/>
    <w:rsid w:val="005F6CA2"/>
    <w:rsid w:val="005F6ED5"/>
    <w:rsid w:val="005F74A9"/>
    <w:rsid w:val="00600002"/>
    <w:rsid w:val="00600CED"/>
    <w:rsid w:val="00600D52"/>
    <w:rsid w:val="006038E3"/>
    <w:rsid w:val="00603A2C"/>
    <w:rsid w:val="006058D4"/>
    <w:rsid w:val="006060E2"/>
    <w:rsid w:val="006064B3"/>
    <w:rsid w:val="00606CE2"/>
    <w:rsid w:val="00606D3B"/>
    <w:rsid w:val="00606DBC"/>
    <w:rsid w:val="00607225"/>
    <w:rsid w:val="0060747F"/>
    <w:rsid w:val="00607692"/>
    <w:rsid w:val="0061138E"/>
    <w:rsid w:val="00611FC0"/>
    <w:rsid w:val="00613513"/>
    <w:rsid w:val="00614271"/>
    <w:rsid w:val="00615426"/>
    <w:rsid w:val="006162EC"/>
    <w:rsid w:val="00616D96"/>
    <w:rsid w:val="00616E8F"/>
    <w:rsid w:val="006171A5"/>
    <w:rsid w:val="00620CEC"/>
    <w:rsid w:val="006213FB"/>
    <w:rsid w:val="00621500"/>
    <w:rsid w:val="0062160F"/>
    <w:rsid w:val="006219CC"/>
    <w:rsid w:val="00621C1F"/>
    <w:rsid w:val="00621FC2"/>
    <w:rsid w:val="00624BC4"/>
    <w:rsid w:val="00625D20"/>
    <w:rsid w:val="0062602B"/>
    <w:rsid w:val="006263DA"/>
    <w:rsid w:val="0062651C"/>
    <w:rsid w:val="0062661D"/>
    <w:rsid w:val="00626B8D"/>
    <w:rsid w:val="00626EBE"/>
    <w:rsid w:val="00627542"/>
    <w:rsid w:val="00630075"/>
    <w:rsid w:val="006314C0"/>
    <w:rsid w:val="00631C7A"/>
    <w:rsid w:val="00631DA3"/>
    <w:rsid w:val="006335F0"/>
    <w:rsid w:val="00633926"/>
    <w:rsid w:val="00633D95"/>
    <w:rsid w:val="00634E30"/>
    <w:rsid w:val="00634FC3"/>
    <w:rsid w:val="00636364"/>
    <w:rsid w:val="006366FC"/>
    <w:rsid w:val="00636FD4"/>
    <w:rsid w:val="0063707F"/>
    <w:rsid w:val="00637781"/>
    <w:rsid w:val="00640664"/>
    <w:rsid w:val="00640B0B"/>
    <w:rsid w:val="0064109F"/>
    <w:rsid w:val="006420F2"/>
    <w:rsid w:val="006422BC"/>
    <w:rsid w:val="00642F17"/>
    <w:rsid w:val="006430D4"/>
    <w:rsid w:val="0064318F"/>
    <w:rsid w:val="00643D50"/>
    <w:rsid w:val="00646564"/>
    <w:rsid w:val="00646D3D"/>
    <w:rsid w:val="00647D01"/>
    <w:rsid w:val="00647D81"/>
    <w:rsid w:val="00651311"/>
    <w:rsid w:val="00653BD9"/>
    <w:rsid w:val="006549AB"/>
    <w:rsid w:val="00654EB2"/>
    <w:rsid w:val="0065530E"/>
    <w:rsid w:val="006555E8"/>
    <w:rsid w:val="00656264"/>
    <w:rsid w:val="00657A1D"/>
    <w:rsid w:val="00660CD5"/>
    <w:rsid w:val="00661969"/>
    <w:rsid w:val="0066232F"/>
    <w:rsid w:val="00662449"/>
    <w:rsid w:val="00662AC1"/>
    <w:rsid w:val="00663707"/>
    <w:rsid w:val="00663721"/>
    <w:rsid w:val="00663DB8"/>
    <w:rsid w:val="006640D7"/>
    <w:rsid w:val="00664533"/>
    <w:rsid w:val="006645CF"/>
    <w:rsid w:val="00664C05"/>
    <w:rsid w:val="00664EDB"/>
    <w:rsid w:val="006656FE"/>
    <w:rsid w:val="00665736"/>
    <w:rsid w:val="00666B25"/>
    <w:rsid w:val="00666EF7"/>
    <w:rsid w:val="0066790B"/>
    <w:rsid w:val="0067043F"/>
    <w:rsid w:val="00670627"/>
    <w:rsid w:val="00670A45"/>
    <w:rsid w:val="0067189D"/>
    <w:rsid w:val="00671B3C"/>
    <w:rsid w:val="00673757"/>
    <w:rsid w:val="00673B9D"/>
    <w:rsid w:val="006759D5"/>
    <w:rsid w:val="00675EC8"/>
    <w:rsid w:val="0067697A"/>
    <w:rsid w:val="006769C3"/>
    <w:rsid w:val="00676A76"/>
    <w:rsid w:val="00676E9C"/>
    <w:rsid w:val="00677A9B"/>
    <w:rsid w:val="00680313"/>
    <w:rsid w:val="006814EC"/>
    <w:rsid w:val="006818AD"/>
    <w:rsid w:val="00681B06"/>
    <w:rsid w:val="00681EED"/>
    <w:rsid w:val="0068278C"/>
    <w:rsid w:val="0068384B"/>
    <w:rsid w:val="00683E2C"/>
    <w:rsid w:val="00684824"/>
    <w:rsid w:val="00685349"/>
    <w:rsid w:val="00685BB0"/>
    <w:rsid w:val="00685DC4"/>
    <w:rsid w:val="006860A0"/>
    <w:rsid w:val="006862F2"/>
    <w:rsid w:val="006863EF"/>
    <w:rsid w:val="00686766"/>
    <w:rsid w:val="00686E42"/>
    <w:rsid w:val="00687109"/>
    <w:rsid w:val="0068773B"/>
    <w:rsid w:val="00690011"/>
    <w:rsid w:val="00690055"/>
    <w:rsid w:val="0069017D"/>
    <w:rsid w:val="00690E1B"/>
    <w:rsid w:val="006914A5"/>
    <w:rsid w:val="006919BD"/>
    <w:rsid w:val="00691B54"/>
    <w:rsid w:val="00691E52"/>
    <w:rsid w:val="00692813"/>
    <w:rsid w:val="006931FF"/>
    <w:rsid w:val="00693BA1"/>
    <w:rsid w:val="00693DF8"/>
    <w:rsid w:val="0069409C"/>
    <w:rsid w:val="006942FC"/>
    <w:rsid w:val="00694816"/>
    <w:rsid w:val="00694CCC"/>
    <w:rsid w:val="00695699"/>
    <w:rsid w:val="0069641A"/>
    <w:rsid w:val="0069780B"/>
    <w:rsid w:val="00697FF0"/>
    <w:rsid w:val="006A0FE1"/>
    <w:rsid w:val="006A131D"/>
    <w:rsid w:val="006A1362"/>
    <w:rsid w:val="006A36B3"/>
    <w:rsid w:val="006A3746"/>
    <w:rsid w:val="006A4F01"/>
    <w:rsid w:val="006A5132"/>
    <w:rsid w:val="006A52FF"/>
    <w:rsid w:val="006A597D"/>
    <w:rsid w:val="006A5A7C"/>
    <w:rsid w:val="006A5AEA"/>
    <w:rsid w:val="006A6710"/>
    <w:rsid w:val="006A7336"/>
    <w:rsid w:val="006A7423"/>
    <w:rsid w:val="006A7DA1"/>
    <w:rsid w:val="006A7F14"/>
    <w:rsid w:val="006B0550"/>
    <w:rsid w:val="006B0B06"/>
    <w:rsid w:val="006B0BA0"/>
    <w:rsid w:val="006B0BED"/>
    <w:rsid w:val="006B1A5F"/>
    <w:rsid w:val="006B1A6D"/>
    <w:rsid w:val="006B347C"/>
    <w:rsid w:val="006B63D3"/>
    <w:rsid w:val="006B6708"/>
    <w:rsid w:val="006B76F5"/>
    <w:rsid w:val="006B7970"/>
    <w:rsid w:val="006C0096"/>
    <w:rsid w:val="006C2EB0"/>
    <w:rsid w:val="006C530D"/>
    <w:rsid w:val="006C5830"/>
    <w:rsid w:val="006C6632"/>
    <w:rsid w:val="006C6D7A"/>
    <w:rsid w:val="006C71AC"/>
    <w:rsid w:val="006D07C0"/>
    <w:rsid w:val="006D25A7"/>
    <w:rsid w:val="006D266E"/>
    <w:rsid w:val="006D268B"/>
    <w:rsid w:val="006D2A62"/>
    <w:rsid w:val="006D2F5F"/>
    <w:rsid w:val="006D3444"/>
    <w:rsid w:val="006D3B08"/>
    <w:rsid w:val="006D4264"/>
    <w:rsid w:val="006D55BB"/>
    <w:rsid w:val="006D5FC2"/>
    <w:rsid w:val="006D62A0"/>
    <w:rsid w:val="006D6F76"/>
    <w:rsid w:val="006D7EA6"/>
    <w:rsid w:val="006E0BEF"/>
    <w:rsid w:val="006E10A6"/>
    <w:rsid w:val="006E1A1A"/>
    <w:rsid w:val="006E1B64"/>
    <w:rsid w:val="006E1BC9"/>
    <w:rsid w:val="006E3918"/>
    <w:rsid w:val="006E3D28"/>
    <w:rsid w:val="006E4FE0"/>
    <w:rsid w:val="006E5C3F"/>
    <w:rsid w:val="006E69CA"/>
    <w:rsid w:val="006E7FBA"/>
    <w:rsid w:val="006F0EB1"/>
    <w:rsid w:val="006F1023"/>
    <w:rsid w:val="006F1551"/>
    <w:rsid w:val="006F17B9"/>
    <w:rsid w:val="006F2018"/>
    <w:rsid w:val="006F22D4"/>
    <w:rsid w:val="006F2474"/>
    <w:rsid w:val="006F2CF0"/>
    <w:rsid w:val="006F32BB"/>
    <w:rsid w:val="006F36D6"/>
    <w:rsid w:val="006F4B76"/>
    <w:rsid w:val="006F54E4"/>
    <w:rsid w:val="006F58C8"/>
    <w:rsid w:val="006F5D00"/>
    <w:rsid w:val="006F61B0"/>
    <w:rsid w:val="006F668F"/>
    <w:rsid w:val="00700043"/>
    <w:rsid w:val="00700121"/>
    <w:rsid w:val="00701F37"/>
    <w:rsid w:val="0070330E"/>
    <w:rsid w:val="00703528"/>
    <w:rsid w:val="007037B1"/>
    <w:rsid w:val="007045F6"/>
    <w:rsid w:val="00704791"/>
    <w:rsid w:val="00704D5A"/>
    <w:rsid w:val="00704F4A"/>
    <w:rsid w:val="00705579"/>
    <w:rsid w:val="00706288"/>
    <w:rsid w:val="00706C5B"/>
    <w:rsid w:val="0071009D"/>
    <w:rsid w:val="007114BF"/>
    <w:rsid w:val="00711561"/>
    <w:rsid w:val="007119EB"/>
    <w:rsid w:val="00711F0C"/>
    <w:rsid w:val="007124B0"/>
    <w:rsid w:val="00712D16"/>
    <w:rsid w:val="0071481D"/>
    <w:rsid w:val="00714EC7"/>
    <w:rsid w:val="00715647"/>
    <w:rsid w:val="007167C9"/>
    <w:rsid w:val="0071696B"/>
    <w:rsid w:val="00716B62"/>
    <w:rsid w:val="00717145"/>
    <w:rsid w:val="0072003F"/>
    <w:rsid w:val="00720BB5"/>
    <w:rsid w:val="007215A2"/>
    <w:rsid w:val="007233D8"/>
    <w:rsid w:val="00723E3E"/>
    <w:rsid w:val="00724238"/>
    <w:rsid w:val="00724F83"/>
    <w:rsid w:val="007263B3"/>
    <w:rsid w:val="0072670B"/>
    <w:rsid w:val="0072693E"/>
    <w:rsid w:val="00726E6F"/>
    <w:rsid w:val="007277EC"/>
    <w:rsid w:val="00731D84"/>
    <w:rsid w:val="00731F7F"/>
    <w:rsid w:val="00732709"/>
    <w:rsid w:val="0073274B"/>
    <w:rsid w:val="00733DB5"/>
    <w:rsid w:val="00733E27"/>
    <w:rsid w:val="00734349"/>
    <w:rsid w:val="00735453"/>
    <w:rsid w:val="007355B0"/>
    <w:rsid w:val="00736F87"/>
    <w:rsid w:val="0073726B"/>
    <w:rsid w:val="007372BE"/>
    <w:rsid w:val="00740063"/>
    <w:rsid w:val="00740564"/>
    <w:rsid w:val="00742A17"/>
    <w:rsid w:val="0074309F"/>
    <w:rsid w:val="0074316E"/>
    <w:rsid w:val="00743720"/>
    <w:rsid w:val="00743990"/>
    <w:rsid w:val="00743FEE"/>
    <w:rsid w:val="007443E3"/>
    <w:rsid w:val="0074459D"/>
    <w:rsid w:val="00744728"/>
    <w:rsid w:val="00744B40"/>
    <w:rsid w:val="00744F72"/>
    <w:rsid w:val="00744F8A"/>
    <w:rsid w:val="007451D0"/>
    <w:rsid w:val="00745772"/>
    <w:rsid w:val="00745B55"/>
    <w:rsid w:val="00745C73"/>
    <w:rsid w:val="00745D25"/>
    <w:rsid w:val="00746766"/>
    <w:rsid w:val="0074796C"/>
    <w:rsid w:val="00747A4B"/>
    <w:rsid w:val="00747BDC"/>
    <w:rsid w:val="0075042E"/>
    <w:rsid w:val="00750E15"/>
    <w:rsid w:val="00750FB2"/>
    <w:rsid w:val="007511C4"/>
    <w:rsid w:val="00751E19"/>
    <w:rsid w:val="0075258B"/>
    <w:rsid w:val="00752619"/>
    <w:rsid w:val="0075266B"/>
    <w:rsid w:val="0075309B"/>
    <w:rsid w:val="00754395"/>
    <w:rsid w:val="00754570"/>
    <w:rsid w:val="00755138"/>
    <w:rsid w:val="00755440"/>
    <w:rsid w:val="007573FD"/>
    <w:rsid w:val="007607E2"/>
    <w:rsid w:val="00761DD9"/>
    <w:rsid w:val="00762784"/>
    <w:rsid w:val="00762B9B"/>
    <w:rsid w:val="00763108"/>
    <w:rsid w:val="007632DA"/>
    <w:rsid w:val="007642BA"/>
    <w:rsid w:val="007645AB"/>
    <w:rsid w:val="0076537D"/>
    <w:rsid w:val="007657EF"/>
    <w:rsid w:val="007659AD"/>
    <w:rsid w:val="00765E4A"/>
    <w:rsid w:val="007663CD"/>
    <w:rsid w:val="00766610"/>
    <w:rsid w:val="007666CF"/>
    <w:rsid w:val="00766E9A"/>
    <w:rsid w:val="007679FA"/>
    <w:rsid w:val="00767A3A"/>
    <w:rsid w:val="00767C99"/>
    <w:rsid w:val="00770300"/>
    <w:rsid w:val="007727B6"/>
    <w:rsid w:val="00772B09"/>
    <w:rsid w:val="00773CCE"/>
    <w:rsid w:val="00773F62"/>
    <w:rsid w:val="00774E1A"/>
    <w:rsid w:val="00774FA0"/>
    <w:rsid w:val="00776583"/>
    <w:rsid w:val="00776935"/>
    <w:rsid w:val="007773E1"/>
    <w:rsid w:val="00777857"/>
    <w:rsid w:val="00777CAF"/>
    <w:rsid w:val="00777E12"/>
    <w:rsid w:val="007800A6"/>
    <w:rsid w:val="007809E6"/>
    <w:rsid w:val="00780B74"/>
    <w:rsid w:val="00780E44"/>
    <w:rsid w:val="007812E6"/>
    <w:rsid w:val="0078207C"/>
    <w:rsid w:val="0078265F"/>
    <w:rsid w:val="00782F79"/>
    <w:rsid w:val="007836F0"/>
    <w:rsid w:val="00783AFC"/>
    <w:rsid w:val="00783DF2"/>
    <w:rsid w:val="0078412B"/>
    <w:rsid w:val="007841CB"/>
    <w:rsid w:val="0078474D"/>
    <w:rsid w:val="0078499E"/>
    <w:rsid w:val="007865E5"/>
    <w:rsid w:val="007872BD"/>
    <w:rsid w:val="00787438"/>
    <w:rsid w:val="00790451"/>
    <w:rsid w:val="00790730"/>
    <w:rsid w:val="00790A1F"/>
    <w:rsid w:val="00790FC0"/>
    <w:rsid w:val="00792876"/>
    <w:rsid w:val="00793295"/>
    <w:rsid w:val="00793BCA"/>
    <w:rsid w:val="00793C40"/>
    <w:rsid w:val="0079421B"/>
    <w:rsid w:val="00795499"/>
    <w:rsid w:val="00795FD6"/>
    <w:rsid w:val="0079646A"/>
    <w:rsid w:val="00797396"/>
    <w:rsid w:val="0079739E"/>
    <w:rsid w:val="007A002B"/>
    <w:rsid w:val="007A019C"/>
    <w:rsid w:val="007A0935"/>
    <w:rsid w:val="007A0A87"/>
    <w:rsid w:val="007A0F6F"/>
    <w:rsid w:val="007A15BB"/>
    <w:rsid w:val="007A1CE6"/>
    <w:rsid w:val="007A371D"/>
    <w:rsid w:val="007A40DB"/>
    <w:rsid w:val="007A49A7"/>
    <w:rsid w:val="007A52B3"/>
    <w:rsid w:val="007A536A"/>
    <w:rsid w:val="007A637D"/>
    <w:rsid w:val="007A682F"/>
    <w:rsid w:val="007A6FCB"/>
    <w:rsid w:val="007A7293"/>
    <w:rsid w:val="007A7385"/>
    <w:rsid w:val="007A783D"/>
    <w:rsid w:val="007A7A5B"/>
    <w:rsid w:val="007B00ED"/>
    <w:rsid w:val="007B1478"/>
    <w:rsid w:val="007B2211"/>
    <w:rsid w:val="007B27D4"/>
    <w:rsid w:val="007B2B85"/>
    <w:rsid w:val="007B36FE"/>
    <w:rsid w:val="007B3DF6"/>
    <w:rsid w:val="007B4C88"/>
    <w:rsid w:val="007B5D0D"/>
    <w:rsid w:val="007B5DD1"/>
    <w:rsid w:val="007B6827"/>
    <w:rsid w:val="007B70C6"/>
    <w:rsid w:val="007B7D25"/>
    <w:rsid w:val="007C01EB"/>
    <w:rsid w:val="007C158C"/>
    <w:rsid w:val="007C1797"/>
    <w:rsid w:val="007C1EF3"/>
    <w:rsid w:val="007C2BF2"/>
    <w:rsid w:val="007C2D0B"/>
    <w:rsid w:val="007C2F87"/>
    <w:rsid w:val="007C32B6"/>
    <w:rsid w:val="007C3798"/>
    <w:rsid w:val="007C44BA"/>
    <w:rsid w:val="007C4D7B"/>
    <w:rsid w:val="007C4E06"/>
    <w:rsid w:val="007C4E22"/>
    <w:rsid w:val="007C585B"/>
    <w:rsid w:val="007C5FE2"/>
    <w:rsid w:val="007C6813"/>
    <w:rsid w:val="007C71AB"/>
    <w:rsid w:val="007C7391"/>
    <w:rsid w:val="007C79E0"/>
    <w:rsid w:val="007D00A6"/>
    <w:rsid w:val="007D0442"/>
    <w:rsid w:val="007D1971"/>
    <w:rsid w:val="007D26A2"/>
    <w:rsid w:val="007D3A28"/>
    <w:rsid w:val="007D3DAD"/>
    <w:rsid w:val="007D3EA7"/>
    <w:rsid w:val="007D5397"/>
    <w:rsid w:val="007D6DAA"/>
    <w:rsid w:val="007D6F49"/>
    <w:rsid w:val="007D730A"/>
    <w:rsid w:val="007D74D2"/>
    <w:rsid w:val="007D7727"/>
    <w:rsid w:val="007E051B"/>
    <w:rsid w:val="007E06B4"/>
    <w:rsid w:val="007E08F4"/>
    <w:rsid w:val="007E1300"/>
    <w:rsid w:val="007E1728"/>
    <w:rsid w:val="007E1F7F"/>
    <w:rsid w:val="007E2BB5"/>
    <w:rsid w:val="007E2F15"/>
    <w:rsid w:val="007E488D"/>
    <w:rsid w:val="007E4B3D"/>
    <w:rsid w:val="007E4C10"/>
    <w:rsid w:val="007E529A"/>
    <w:rsid w:val="007E55E1"/>
    <w:rsid w:val="007E58F6"/>
    <w:rsid w:val="007E6389"/>
    <w:rsid w:val="007E68A7"/>
    <w:rsid w:val="007E78DD"/>
    <w:rsid w:val="007F0038"/>
    <w:rsid w:val="007F0529"/>
    <w:rsid w:val="007F12F4"/>
    <w:rsid w:val="007F1F96"/>
    <w:rsid w:val="007F211E"/>
    <w:rsid w:val="007F2FDC"/>
    <w:rsid w:val="007F4A4A"/>
    <w:rsid w:val="007F55E9"/>
    <w:rsid w:val="007F56B6"/>
    <w:rsid w:val="007F58FF"/>
    <w:rsid w:val="007F6370"/>
    <w:rsid w:val="008005FF"/>
    <w:rsid w:val="00800EDA"/>
    <w:rsid w:val="0080286D"/>
    <w:rsid w:val="00802C58"/>
    <w:rsid w:val="00803943"/>
    <w:rsid w:val="00804DAA"/>
    <w:rsid w:val="00805223"/>
    <w:rsid w:val="008056F7"/>
    <w:rsid w:val="00805B41"/>
    <w:rsid w:val="00806756"/>
    <w:rsid w:val="00806A98"/>
    <w:rsid w:val="00806D67"/>
    <w:rsid w:val="00807451"/>
    <w:rsid w:val="00807BCB"/>
    <w:rsid w:val="008109F5"/>
    <w:rsid w:val="00810D65"/>
    <w:rsid w:val="008112CA"/>
    <w:rsid w:val="008113B3"/>
    <w:rsid w:val="00811833"/>
    <w:rsid w:val="00811FDB"/>
    <w:rsid w:val="008126E3"/>
    <w:rsid w:val="0081278B"/>
    <w:rsid w:val="00813A08"/>
    <w:rsid w:val="00813CC9"/>
    <w:rsid w:val="008156A9"/>
    <w:rsid w:val="00815915"/>
    <w:rsid w:val="00815DC1"/>
    <w:rsid w:val="008173A5"/>
    <w:rsid w:val="0082005E"/>
    <w:rsid w:val="008205EE"/>
    <w:rsid w:val="00820866"/>
    <w:rsid w:val="00820902"/>
    <w:rsid w:val="00820C09"/>
    <w:rsid w:val="00820DEB"/>
    <w:rsid w:val="008219E6"/>
    <w:rsid w:val="00822341"/>
    <w:rsid w:val="00823361"/>
    <w:rsid w:val="008245B3"/>
    <w:rsid w:val="008246CE"/>
    <w:rsid w:val="00824BF2"/>
    <w:rsid w:val="0082553E"/>
    <w:rsid w:val="00825706"/>
    <w:rsid w:val="008257B6"/>
    <w:rsid w:val="00825C84"/>
    <w:rsid w:val="0082635B"/>
    <w:rsid w:val="00826A3C"/>
    <w:rsid w:val="00826E37"/>
    <w:rsid w:val="00827240"/>
    <w:rsid w:val="00827310"/>
    <w:rsid w:val="008274A4"/>
    <w:rsid w:val="00827F50"/>
    <w:rsid w:val="0083084C"/>
    <w:rsid w:val="00830935"/>
    <w:rsid w:val="00830EB5"/>
    <w:rsid w:val="00830FC4"/>
    <w:rsid w:val="0083235C"/>
    <w:rsid w:val="008324EA"/>
    <w:rsid w:val="008335D4"/>
    <w:rsid w:val="00834023"/>
    <w:rsid w:val="00834076"/>
    <w:rsid w:val="00834915"/>
    <w:rsid w:val="008349B6"/>
    <w:rsid w:val="008352D4"/>
    <w:rsid w:val="00835D3F"/>
    <w:rsid w:val="00836C25"/>
    <w:rsid w:val="00836F22"/>
    <w:rsid w:val="00837CF3"/>
    <w:rsid w:val="0084069F"/>
    <w:rsid w:val="008408B0"/>
    <w:rsid w:val="00840914"/>
    <w:rsid w:val="008419F5"/>
    <w:rsid w:val="008423AF"/>
    <w:rsid w:val="00842B23"/>
    <w:rsid w:val="008439EB"/>
    <w:rsid w:val="00844652"/>
    <w:rsid w:val="0084488F"/>
    <w:rsid w:val="00845CE9"/>
    <w:rsid w:val="00846040"/>
    <w:rsid w:val="0084663C"/>
    <w:rsid w:val="008468AF"/>
    <w:rsid w:val="008473E1"/>
    <w:rsid w:val="00850159"/>
    <w:rsid w:val="008514B7"/>
    <w:rsid w:val="00852712"/>
    <w:rsid w:val="0085396D"/>
    <w:rsid w:val="0085406C"/>
    <w:rsid w:val="00854D54"/>
    <w:rsid w:val="00855BA2"/>
    <w:rsid w:val="00856507"/>
    <w:rsid w:val="0085693C"/>
    <w:rsid w:val="0085712A"/>
    <w:rsid w:val="00857506"/>
    <w:rsid w:val="00857BAE"/>
    <w:rsid w:val="00857CED"/>
    <w:rsid w:val="008604CF"/>
    <w:rsid w:val="008607A9"/>
    <w:rsid w:val="008613CF"/>
    <w:rsid w:val="00861541"/>
    <w:rsid w:val="00862157"/>
    <w:rsid w:val="00862839"/>
    <w:rsid w:val="00862D2F"/>
    <w:rsid w:val="00863611"/>
    <w:rsid w:val="008639DA"/>
    <w:rsid w:val="00864B1F"/>
    <w:rsid w:val="00864B94"/>
    <w:rsid w:val="00864E04"/>
    <w:rsid w:val="00865527"/>
    <w:rsid w:val="0086601B"/>
    <w:rsid w:val="008660ED"/>
    <w:rsid w:val="00866177"/>
    <w:rsid w:val="00867510"/>
    <w:rsid w:val="00867FC7"/>
    <w:rsid w:val="00870AA1"/>
    <w:rsid w:val="00870E3C"/>
    <w:rsid w:val="00871023"/>
    <w:rsid w:val="00871545"/>
    <w:rsid w:val="008715B4"/>
    <w:rsid w:val="0087275A"/>
    <w:rsid w:val="00872764"/>
    <w:rsid w:val="00874F68"/>
    <w:rsid w:val="008751B0"/>
    <w:rsid w:val="00876140"/>
    <w:rsid w:val="0087664D"/>
    <w:rsid w:val="008772FE"/>
    <w:rsid w:val="00877404"/>
    <w:rsid w:val="00877FBB"/>
    <w:rsid w:val="00880081"/>
    <w:rsid w:val="008805FF"/>
    <w:rsid w:val="008814BE"/>
    <w:rsid w:val="00881C31"/>
    <w:rsid w:val="00881E9D"/>
    <w:rsid w:val="00881EC9"/>
    <w:rsid w:val="0088289B"/>
    <w:rsid w:val="00882935"/>
    <w:rsid w:val="00883EC8"/>
    <w:rsid w:val="008847BD"/>
    <w:rsid w:val="00885654"/>
    <w:rsid w:val="00885A59"/>
    <w:rsid w:val="00885D6F"/>
    <w:rsid w:val="00885FF7"/>
    <w:rsid w:val="00886CCE"/>
    <w:rsid w:val="00886DC5"/>
    <w:rsid w:val="008873C3"/>
    <w:rsid w:val="00887BCE"/>
    <w:rsid w:val="00887FB2"/>
    <w:rsid w:val="00890031"/>
    <w:rsid w:val="0089100D"/>
    <w:rsid w:val="008916C9"/>
    <w:rsid w:val="00891FEC"/>
    <w:rsid w:val="0089252E"/>
    <w:rsid w:val="00892875"/>
    <w:rsid w:val="00892BDA"/>
    <w:rsid w:val="00893242"/>
    <w:rsid w:val="00893754"/>
    <w:rsid w:val="00894514"/>
    <w:rsid w:val="008947E1"/>
    <w:rsid w:val="00894839"/>
    <w:rsid w:val="0089693D"/>
    <w:rsid w:val="00897F1A"/>
    <w:rsid w:val="008A0C14"/>
    <w:rsid w:val="008A125D"/>
    <w:rsid w:val="008A16A5"/>
    <w:rsid w:val="008A2D24"/>
    <w:rsid w:val="008A3CD4"/>
    <w:rsid w:val="008A3E80"/>
    <w:rsid w:val="008A4681"/>
    <w:rsid w:val="008A4CD4"/>
    <w:rsid w:val="008A50A2"/>
    <w:rsid w:val="008A6B11"/>
    <w:rsid w:val="008A6B91"/>
    <w:rsid w:val="008B042A"/>
    <w:rsid w:val="008B0A7C"/>
    <w:rsid w:val="008B0AB8"/>
    <w:rsid w:val="008B1F04"/>
    <w:rsid w:val="008B2C58"/>
    <w:rsid w:val="008B3FA6"/>
    <w:rsid w:val="008B400C"/>
    <w:rsid w:val="008B480B"/>
    <w:rsid w:val="008B540C"/>
    <w:rsid w:val="008B60FC"/>
    <w:rsid w:val="008B6667"/>
    <w:rsid w:val="008B6868"/>
    <w:rsid w:val="008B6B60"/>
    <w:rsid w:val="008C058A"/>
    <w:rsid w:val="008C0771"/>
    <w:rsid w:val="008C0F9A"/>
    <w:rsid w:val="008C0FF0"/>
    <w:rsid w:val="008C1082"/>
    <w:rsid w:val="008C12A0"/>
    <w:rsid w:val="008C1A73"/>
    <w:rsid w:val="008C23E2"/>
    <w:rsid w:val="008C28B0"/>
    <w:rsid w:val="008C2E9B"/>
    <w:rsid w:val="008C2F51"/>
    <w:rsid w:val="008C3319"/>
    <w:rsid w:val="008C3BB2"/>
    <w:rsid w:val="008C4269"/>
    <w:rsid w:val="008C438A"/>
    <w:rsid w:val="008C483E"/>
    <w:rsid w:val="008C55CC"/>
    <w:rsid w:val="008C6092"/>
    <w:rsid w:val="008C65F6"/>
    <w:rsid w:val="008C6740"/>
    <w:rsid w:val="008C6B93"/>
    <w:rsid w:val="008C6F22"/>
    <w:rsid w:val="008C7027"/>
    <w:rsid w:val="008C7181"/>
    <w:rsid w:val="008C733B"/>
    <w:rsid w:val="008C7472"/>
    <w:rsid w:val="008D0542"/>
    <w:rsid w:val="008D0632"/>
    <w:rsid w:val="008D0D5B"/>
    <w:rsid w:val="008D12C2"/>
    <w:rsid w:val="008D16D2"/>
    <w:rsid w:val="008D18A3"/>
    <w:rsid w:val="008D1F22"/>
    <w:rsid w:val="008D22D9"/>
    <w:rsid w:val="008D2B20"/>
    <w:rsid w:val="008D2C9A"/>
    <w:rsid w:val="008D2D0B"/>
    <w:rsid w:val="008D2D99"/>
    <w:rsid w:val="008D2E9E"/>
    <w:rsid w:val="008D3380"/>
    <w:rsid w:val="008D40A4"/>
    <w:rsid w:val="008D6561"/>
    <w:rsid w:val="008D689F"/>
    <w:rsid w:val="008D70F6"/>
    <w:rsid w:val="008E113D"/>
    <w:rsid w:val="008E136B"/>
    <w:rsid w:val="008E13F5"/>
    <w:rsid w:val="008E24FA"/>
    <w:rsid w:val="008E28C6"/>
    <w:rsid w:val="008E40C9"/>
    <w:rsid w:val="008E6C6A"/>
    <w:rsid w:val="008E79CF"/>
    <w:rsid w:val="008F08B4"/>
    <w:rsid w:val="008F134B"/>
    <w:rsid w:val="008F22C5"/>
    <w:rsid w:val="008F25B8"/>
    <w:rsid w:val="008F2F13"/>
    <w:rsid w:val="008F3648"/>
    <w:rsid w:val="008F3878"/>
    <w:rsid w:val="008F392A"/>
    <w:rsid w:val="008F46E3"/>
    <w:rsid w:val="008F4940"/>
    <w:rsid w:val="008F4BA3"/>
    <w:rsid w:val="008F4C53"/>
    <w:rsid w:val="008F501A"/>
    <w:rsid w:val="008F52FE"/>
    <w:rsid w:val="008F5E40"/>
    <w:rsid w:val="008F6FD8"/>
    <w:rsid w:val="00900C60"/>
    <w:rsid w:val="0090281B"/>
    <w:rsid w:val="00902CD8"/>
    <w:rsid w:val="009030E9"/>
    <w:rsid w:val="009032C4"/>
    <w:rsid w:val="00903BA6"/>
    <w:rsid w:val="00903CC1"/>
    <w:rsid w:val="00904035"/>
    <w:rsid w:val="009042A5"/>
    <w:rsid w:val="00904C7F"/>
    <w:rsid w:val="00905C65"/>
    <w:rsid w:val="00906161"/>
    <w:rsid w:val="00906D88"/>
    <w:rsid w:val="00906F09"/>
    <w:rsid w:val="009077FE"/>
    <w:rsid w:val="009107B1"/>
    <w:rsid w:val="00912C8D"/>
    <w:rsid w:val="00913ED7"/>
    <w:rsid w:val="00914063"/>
    <w:rsid w:val="00914181"/>
    <w:rsid w:val="00914446"/>
    <w:rsid w:val="00914582"/>
    <w:rsid w:val="009148F5"/>
    <w:rsid w:val="00914B1B"/>
    <w:rsid w:val="00914E7A"/>
    <w:rsid w:val="00916B0F"/>
    <w:rsid w:val="00917142"/>
    <w:rsid w:val="00917151"/>
    <w:rsid w:val="00917580"/>
    <w:rsid w:val="009203E8"/>
    <w:rsid w:val="00920614"/>
    <w:rsid w:val="00920A6E"/>
    <w:rsid w:val="00920CD1"/>
    <w:rsid w:val="00921A0A"/>
    <w:rsid w:val="00922A62"/>
    <w:rsid w:val="00923667"/>
    <w:rsid w:val="00923D23"/>
    <w:rsid w:val="00925A22"/>
    <w:rsid w:val="009268A9"/>
    <w:rsid w:val="0092753F"/>
    <w:rsid w:val="0092775A"/>
    <w:rsid w:val="00927D2E"/>
    <w:rsid w:val="00930349"/>
    <w:rsid w:val="00930ADF"/>
    <w:rsid w:val="00930C43"/>
    <w:rsid w:val="00931BD8"/>
    <w:rsid w:val="00931DA8"/>
    <w:rsid w:val="00932344"/>
    <w:rsid w:val="0093235E"/>
    <w:rsid w:val="00932836"/>
    <w:rsid w:val="00932B77"/>
    <w:rsid w:val="0093352F"/>
    <w:rsid w:val="00933565"/>
    <w:rsid w:val="00934C40"/>
    <w:rsid w:val="00934C90"/>
    <w:rsid w:val="00934CE0"/>
    <w:rsid w:val="00934F71"/>
    <w:rsid w:val="00935BDD"/>
    <w:rsid w:val="00936A5E"/>
    <w:rsid w:val="00936A9A"/>
    <w:rsid w:val="00936BC5"/>
    <w:rsid w:val="009379DF"/>
    <w:rsid w:val="00937D56"/>
    <w:rsid w:val="00940BCF"/>
    <w:rsid w:val="00941E08"/>
    <w:rsid w:val="009429AF"/>
    <w:rsid w:val="00942A60"/>
    <w:rsid w:val="00943CF1"/>
    <w:rsid w:val="00943DA6"/>
    <w:rsid w:val="00944224"/>
    <w:rsid w:val="009448A9"/>
    <w:rsid w:val="00944E46"/>
    <w:rsid w:val="0094515E"/>
    <w:rsid w:val="00945579"/>
    <w:rsid w:val="00945B13"/>
    <w:rsid w:val="00945F8A"/>
    <w:rsid w:val="00947592"/>
    <w:rsid w:val="00947C70"/>
    <w:rsid w:val="009513F3"/>
    <w:rsid w:val="00952EF2"/>
    <w:rsid w:val="00953297"/>
    <w:rsid w:val="00953BA5"/>
    <w:rsid w:val="009540AE"/>
    <w:rsid w:val="009540D0"/>
    <w:rsid w:val="009541ED"/>
    <w:rsid w:val="00954C6E"/>
    <w:rsid w:val="00954F06"/>
    <w:rsid w:val="00955CBB"/>
    <w:rsid w:val="00955DC8"/>
    <w:rsid w:val="00956641"/>
    <w:rsid w:val="00956A65"/>
    <w:rsid w:val="00956B98"/>
    <w:rsid w:val="00957C4C"/>
    <w:rsid w:val="00960853"/>
    <w:rsid w:val="009609A0"/>
    <w:rsid w:val="00960C99"/>
    <w:rsid w:val="00960E29"/>
    <w:rsid w:val="00960E7E"/>
    <w:rsid w:val="00960F3E"/>
    <w:rsid w:val="0096151D"/>
    <w:rsid w:val="00962A60"/>
    <w:rsid w:val="00962DC9"/>
    <w:rsid w:val="00962DE2"/>
    <w:rsid w:val="00963333"/>
    <w:rsid w:val="00963428"/>
    <w:rsid w:val="0096417F"/>
    <w:rsid w:val="009644B0"/>
    <w:rsid w:val="00965439"/>
    <w:rsid w:val="0096650E"/>
    <w:rsid w:val="00966F4E"/>
    <w:rsid w:val="00967513"/>
    <w:rsid w:val="00967930"/>
    <w:rsid w:val="00967E99"/>
    <w:rsid w:val="0097200F"/>
    <w:rsid w:val="0097270E"/>
    <w:rsid w:val="00973001"/>
    <w:rsid w:val="00973121"/>
    <w:rsid w:val="0097401C"/>
    <w:rsid w:val="009748E8"/>
    <w:rsid w:val="009752A3"/>
    <w:rsid w:val="0097583C"/>
    <w:rsid w:val="00976302"/>
    <w:rsid w:val="0097651B"/>
    <w:rsid w:val="00976561"/>
    <w:rsid w:val="009768F6"/>
    <w:rsid w:val="0097712D"/>
    <w:rsid w:val="009773C9"/>
    <w:rsid w:val="00977E0B"/>
    <w:rsid w:val="0098036A"/>
    <w:rsid w:val="0098051A"/>
    <w:rsid w:val="00981395"/>
    <w:rsid w:val="0098161F"/>
    <w:rsid w:val="0098173D"/>
    <w:rsid w:val="0098188A"/>
    <w:rsid w:val="00981E29"/>
    <w:rsid w:val="0098283E"/>
    <w:rsid w:val="009833B0"/>
    <w:rsid w:val="00983444"/>
    <w:rsid w:val="009847D8"/>
    <w:rsid w:val="00984BC5"/>
    <w:rsid w:val="0098563F"/>
    <w:rsid w:val="00985691"/>
    <w:rsid w:val="00985844"/>
    <w:rsid w:val="0098699A"/>
    <w:rsid w:val="0098729C"/>
    <w:rsid w:val="00987F16"/>
    <w:rsid w:val="009901AF"/>
    <w:rsid w:val="00990535"/>
    <w:rsid w:val="00990AF8"/>
    <w:rsid w:val="00992EEF"/>
    <w:rsid w:val="009930D1"/>
    <w:rsid w:val="009935B8"/>
    <w:rsid w:val="00993A21"/>
    <w:rsid w:val="00994AC6"/>
    <w:rsid w:val="00994F81"/>
    <w:rsid w:val="0099510D"/>
    <w:rsid w:val="00995D6C"/>
    <w:rsid w:val="0099641F"/>
    <w:rsid w:val="0099689A"/>
    <w:rsid w:val="00996B0D"/>
    <w:rsid w:val="009971AB"/>
    <w:rsid w:val="009A0308"/>
    <w:rsid w:val="009A1419"/>
    <w:rsid w:val="009A15EE"/>
    <w:rsid w:val="009A17FB"/>
    <w:rsid w:val="009A2294"/>
    <w:rsid w:val="009A22C1"/>
    <w:rsid w:val="009A2ED0"/>
    <w:rsid w:val="009A3C76"/>
    <w:rsid w:val="009A575C"/>
    <w:rsid w:val="009A59F7"/>
    <w:rsid w:val="009A5C15"/>
    <w:rsid w:val="009A77B1"/>
    <w:rsid w:val="009A7B20"/>
    <w:rsid w:val="009B0448"/>
    <w:rsid w:val="009B0522"/>
    <w:rsid w:val="009B0C0C"/>
    <w:rsid w:val="009B0C91"/>
    <w:rsid w:val="009B0CC8"/>
    <w:rsid w:val="009B12F7"/>
    <w:rsid w:val="009B14F2"/>
    <w:rsid w:val="009B1860"/>
    <w:rsid w:val="009B1EEE"/>
    <w:rsid w:val="009B2614"/>
    <w:rsid w:val="009B2854"/>
    <w:rsid w:val="009B2996"/>
    <w:rsid w:val="009B448A"/>
    <w:rsid w:val="009B4FBA"/>
    <w:rsid w:val="009B5900"/>
    <w:rsid w:val="009B596F"/>
    <w:rsid w:val="009B64BD"/>
    <w:rsid w:val="009B69DF"/>
    <w:rsid w:val="009B7057"/>
    <w:rsid w:val="009B78D5"/>
    <w:rsid w:val="009C0174"/>
    <w:rsid w:val="009C1EE6"/>
    <w:rsid w:val="009C1FA0"/>
    <w:rsid w:val="009C2CE1"/>
    <w:rsid w:val="009C3271"/>
    <w:rsid w:val="009C4502"/>
    <w:rsid w:val="009C4670"/>
    <w:rsid w:val="009C5058"/>
    <w:rsid w:val="009C5517"/>
    <w:rsid w:val="009C5A83"/>
    <w:rsid w:val="009C6A7A"/>
    <w:rsid w:val="009C6BFC"/>
    <w:rsid w:val="009C6D8B"/>
    <w:rsid w:val="009C763A"/>
    <w:rsid w:val="009C790C"/>
    <w:rsid w:val="009D0096"/>
    <w:rsid w:val="009D050B"/>
    <w:rsid w:val="009D1409"/>
    <w:rsid w:val="009D1AE6"/>
    <w:rsid w:val="009D1E40"/>
    <w:rsid w:val="009D2673"/>
    <w:rsid w:val="009D27EA"/>
    <w:rsid w:val="009D2C62"/>
    <w:rsid w:val="009D2D3A"/>
    <w:rsid w:val="009D2FFA"/>
    <w:rsid w:val="009D3861"/>
    <w:rsid w:val="009D4CD4"/>
    <w:rsid w:val="009D5B10"/>
    <w:rsid w:val="009D604E"/>
    <w:rsid w:val="009D6D31"/>
    <w:rsid w:val="009D777E"/>
    <w:rsid w:val="009D7F7A"/>
    <w:rsid w:val="009E057A"/>
    <w:rsid w:val="009E0E9E"/>
    <w:rsid w:val="009E18DD"/>
    <w:rsid w:val="009E2053"/>
    <w:rsid w:val="009E235E"/>
    <w:rsid w:val="009E3346"/>
    <w:rsid w:val="009E33AB"/>
    <w:rsid w:val="009E3729"/>
    <w:rsid w:val="009E3EA6"/>
    <w:rsid w:val="009E4020"/>
    <w:rsid w:val="009E4946"/>
    <w:rsid w:val="009E4956"/>
    <w:rsid w:val="009E5C9D"/>
    <w:rsid w:val="009E72F9"/>
    <w:rsid w:val="009E73ED"/>
    <w:rsid w:val="009F02B6"/>
    <w:rsid w:val="009F02D9"/>
    <w:rsid w:val="009F0467"/>
    <w:rsid w:val="009F0707"/>
    <w:rsid w:val="009F2A39"/>
    <w:rsid w:val="009F2F10"/>
    <w:rsid w:val="009F32CD"/>
    <w:rsid w:val="009F435A"/>
    <w:rsid w:val="009F5194"/>
    <w:rsid w:val="009F5F34"/>
    <w:rsid w:val="009F6026"/>
    <w:rsid w:val="009F6F4E"/>
    <w:rsid w:val="009F7527"/>
    <w:rsid w:val="00A00D60"/>
    <w:rsid w:val="00A00E3E"/>
    <w:rsid w:val="00A01E86"/>
    <w:rsid w:val="00A02DFF"/>
    <w:rsid w:val="00A03ECD"/>
    <w:rsid w:val="00A042AA"/>
    <w:rsid w:val="00A04A78"/>
    <w:rsid w:val="00A0676B"/>
    <w:rsid w:val="00A067E8"/>
    <w:rsid w:val="00A06A01"/>
    <w:rsid w:val="00A075D2"/>
    <w:rsid w:val="00A07741"/>
    <w:rsid w:val="00A106F1"/>
    <w:rsid w:val="00A10B87"/>
    <w:rsid w:val="00A11DDF"/>
    <w:rsid w:val="00A11ECA"/>
    <w:rsid w:val="00A12055"/>
    <w:rsid w:val="00A12111"/>
    <w:rsid w:val="00A1226C"/>
    <w:rsid w:val="00A12CBC"/>
    <w:rsid w:val="00A12CEE"/>
    <w:rsid w:val="00A1374A"/>
    <w:rsid w:val="00A13996"/>
    <w:rsid w:val="00A1438D"/>
    <w:rsid w:val="00A14693"/>
    <w:rsid w:val="00A14D96"/>
    <w:rsid w:val="00A15A67"/>
    <w:rsid w:val="00A15F03"/>
    <w:rsid w:val="00A162EF"/>
    <w:rsid w:val="00A16BFC"/>
    <w:rsid w:val="00A17572"/>
    <w:rsid w:val="00A20788"/>
    <w:rsid w:val="00A208C2"/>
    <w:rsid w:val="00A2142C"/>
    <w:rsid w:val="00A21560"/>
    <w:rsid w:val="00A23CDB"/>
    <w:rsid w:val="00A24699"/>
    <w:rsid w:val="00A246A0"/>
    <w:rsid w:val="00A247F7"/>
    <w:rsid w:val="00A25278"/>
    <w:rsid w:val="00A25977"/>
    <w:rsid w:val="00A26D8D"/>
    <w:rsid w:val="00A273DF"/>
    <w:rsid w:val="00A303BD"/>
    <w:rsid w:val="00A30ADC"/>
    <w:rsid w:val="00A311B0"/>
    <w:rsid w:val="00A320F0"/>
    <w:rsid w:val="00A3270B"/>
    <w:rsid w:val="00A33532"/>
    <w:rsid w:val="00A336D6"/>
    <w:rsid w:val="00A3482A"/>
    <w:rsid w:val="00A348D1"/>
    <w:rsid w:val="00A34B08"/>
    <w:rsid w:val="00A34F71"/>
    <w:rsid w:val="00A35AAB"/>
    <w:rsid w:val="00A36286"/>
    <w:rsid w:val="00A364A0"/>
    <w:rsid w:val="00A36969"/>
    <w:rsid w:val="00A36B39"/>
    <w:rsid w:val="00A36D8F"/>
    <w:rsid w:val="00A36DD8"/>
    <w:rsid w:val="00A36E22"/>
    <w:rsid w:val="00A375D9"/>
    <w:rsid w:val="00A377C1"/>
    <w:rsid w:val="00A40B28"/>
    <w:rsid w:val="00A41083"/>
    <w:rsid w:val="00A4253A"/>
    <w:rsid w:val="00A42ABA"/>
    <w:rsid w:val="00A43662"/>
    <w:rsid w:val="00A43A7B"/>
    <w:rsid w:val="00A43EE8"/>
    <w:rsid w:val="00A446E4"/>
    <w:rsid w:val="00A44B7A"/>
    <w:rsid w:val="00A45050"/>
    <w:rsid w:val="00A457FF"/>
    <w:rsid w:val="00A45B8E"/>
    <w:rsid w:val="00A45F0D"/>
    <w:rsid w:val="00A46BDA"/>
    <w:rsid w:val="00A46E4A"/>
    <w:rsid w:val="00A47445"/>
    <w:rsid w:val="00A47A31"/>
    <w:rsid w:val="00A47A64"/>
    <w:rsid w:val="00A50592"/>
    <w:rsid w:val="00A508F2"/>
    <w:rsid w:val="00A51668"/>
    <w:rsid w:val="00A52407"/>
    <w:rsid w:val="00A526DC"/>
    <w:rsid w:val="00A531BC"/>
    <w:rsid w:val="00A534E5"/>
    <w:rsid w:val="00A54229"/>
    <w:rsid w:val="00A543AC"/>
    <w:rsid w:val="00A546BC"/>
    <w:rsid w:val="00A54DC8"/>
    <w:rsid w:val="00A5763B"/>
    <w:rsid w:val="00A57C05"/>
    <w:rsid w:val="00A619A4"/>
    <w:rsid w:val="00A61ECD"/>
    <w:rsid w:val="00A62693"/>
    <w:rsid w:val="00A62A52"/>
    <w:rsid w:val="00A634C5"/>
    <w:rsid w:val="00A634DE"/>
    <w:rsid w:val="00A63548"/>
    <w:rsid w:val="00A63570"/>
    <w:rsid w:val="00A63EDC"/>
    <w:rsid w:val="00A63F88"/>
    <w:rsid w:val="00A647EC"/>
    <w:rsid w:val="00A65185"/>
    <w:rsid w:val="00A65367"/>
    <w:rsid w:val="00A66042"/>
    <w:rsid w:val="00A662AA"/>
    <w:rsid w:val="00A6678B"/>
    <w:rsid w:val="00A67280"/>
    <w:rsid w:val="00A67AA8"/>
    <w:rsid w:val="00A67C46"/>
    <w:rsid w:val="00A70168"/>
    <w:rsid w:val="00A70A04"/>
    <w:rsid w:val="00A70FFE"/>
    <w:rsid w:val="00A71A99"/>
    <w:rsid w:val="00A72060"/>
    <w:rsid w:val="00A728DC"/>
    <w:rsid w:val="00A72B85"/>
    <w:rsid w:val="00A73A06"/>
    <w:rsid w:val="00A73C0F"/>
    <w:rsid w:val="00A740D4"/>
    <w:rsid w:val="00A746DE"/>
    <w:rsid w:val="00A74CE6"/>
    <w:rsid w:val="00A7543E"/>
    <w:rsid w:val="00A75490"/>
    <w:rsid w:val="00A75BE4"/>
    <w:rsid w:val="00A769FC"/>
    <w:rsid w:val="00A76D5F"/>
    <w:rsid w:val="00A7773A"/>
    <w:rsid w:val="00A7792C"/>
    <w:rsid w:val="00A77931"/>
    <w:rsid w:val="00A7795D"/>
    <w:rsid w:val="00A80190"/>
    <w:rsid w:val="00A813FF"/>
    <w:rsid w:val="00A8148A"/>
    <w:rsid w:val="00A8163F"/>
    <w:rsid w:val="00A8362F"/>
    <w:rsid w:val="00A839AF"/>
    <w:rsid w:val="00A83D1A"/>
    <w:rsid w:val="00A85AAC"/>
    <w:rsid w:val="00A861CF"/>
    <w:rsid w:val="00A86434"/>
    <w:rsid w:val="00A865E3"/>
    <w:rsid w:val="00A86B45"/>
    <w:rsid w:val="00A8785E"/>
    <w:rsid w:val="00A878F3"/>
    <w:rsid w:val="00A90B79"/>
    <w:rsid w:val="00A9132F"/>
    <w:rsid w:val="00A92591"/>
    <w:rsid w:val="00A92D24"/>
    <w:rsid w:val="00A92DF0"/>
    <w:rsid w:val="00A93502"/>
    <w:rsid w:val="00A93DF3"/>
    <w:rsid w:val="00A9551A"/>
    <w:rsid w:val="00A96F8D"/>
    <w:rsid w:val="00A97AC6"/>
    <w:rsid w:val="00A97D4E"/>
    <w:rsid w:val="00AA0285"/>
    <w:rsid w:val="00AA185C"/>
    <w:rsid w:val="00AA468F"/>
    <w:rsid w:val="00AA5798"/>
    <w:rsid w:val="00AA625F"/>
    <w:rsid w:val="00AA62FC"/>
    <w:rsid w:val="00AA66CE"/>
    <w:rsid w:val="00AA672B"/>
    <w:rsid w:val="00AA6F0B"/>
    <w:rsid w:val="00AA7835"/>
    <w:rsid w:val="00AA79DF"/>
    <w:rsid w:val="00AA7D65"/>
    <w:rsid w:val="00AB0660"/>
    <w:rsid w:val="00AB079E"/>
    <w:rsid w:val="00AB0E7F"/>
    <w:rsid w:val="00AB0FEF"/>
    <w:rsid w:val="00AB1410"/>
    <w:rsid w:val="00AB2375"/>
    <w:rsid w:val="00AB328A"/>
    <w:rsid w:val="00AB334D"/>
    <w:rsid w:val="00AB3385"/>
    <w:rsid w:val="00AB4460"/>
    <w:rsid w:val="00AB75F7"/>
    <w:rsid w:val="00AC00E7"/>
    <w:rsid w:val="00AC139F"/>
    <w:rsid w:val="00AC2558"/>
    <w:rsid w:val="00AC2D30"/>
    <w:rsid w:val="00AC2D51"/>
    <w:rsid w:val="00AC2EDE"/>
    <w:rsid w:val="00AC34CD"/>
    <w:rsid w:val="00AC3D19"/>
    <w:rsid w:val="00AC3D6F"/>
    <w:rsid w:val="00AC5062"/>
    <w:rsid w:val="00AC5F47"/>
    <w:rsid w:val="00AC5F80"/>
    <w:rsid w:val="00AC5FBE"/>
    <w:rsid w:val="00AC64B1"/>
    <w:rsid w:val="00AC6BC8"/>
    <w:rsid w:val="00AD0B18"/>
    <w:rsid w:val="00AD0C2F"/>
    <w:rsid w:val="00AD1C84"/>
    <w:rsid w:val="00AD2152"/>
    <w:rsid w:val="00AD237A"/>
    <w:rsid w:val="00AD321E"/>
    <w:rsid w:val="00AD3AA4"/>
    <w:rsid w:val="00AD432F"/>
    <w:rsid w:val="00AD501F"/>
    <w:rsid w:val="00AD73F0"/>
    <w:rsid w:val="00AD747D"/>
    <w:rsid w:val="00AD7EB4"/>
    <w:rsid w:val="00AE02AD"/>
    <w:rsid w:val="00AE048D"/>
    <w:rsid w:val="00AE04F2"/>
    <w:rsid w:val="00AE094A"/>
    <w:rsid w:val="00AE1303"/>
    <w:rsid w:val="00AE203D"/>
    <w:rsid w:val="00AE2417"/>
    <w:rsid w:val="00AE330D"/>
    <w:rsid w:val="00AE3993"/>
    <w:rsid w:val="00AE3C8C"/>
    <w:rsid w:val="00AE3CF2"/>
    <w:rsid w:val="00AE3F74"/>
    <w:rsid w:val="00AE5002"/>
    <w:rsid w:val="00AE57F6"/>
    <w:rsid w:val="00AE5D70"/>
    <w:rsid w:val="00AE65E9"/>
    <w:rsid w:val="00AE667F"/>
    <w:rsid w:val="00AE6687"/>
    <w:rsid w:val="00AE68E7"/>
    <w:rsid w:val="00AE716F"/>
    <w:rsid w:val="00AE7179"/>
    <w:rsid w:val="00AE7357"/>
    <w:rsid w:val="00AF013B"/>
    <w:rsid w:val="00AF0E60"/>
    <w:rsid w:val="00AF1684"/>
    <w:rsid w:val="00AF1DE0"/>
    <w:rsid w:val="00AF20B8"/>
    <w:rsid w:val="00AF2244"/>
    <w:rsid w:val="00AF2650"/>
    <w:rsid w:val="00AF3291"/>
    <w:rsid w:val="00AF4157"/>
    <w:rsid w:val="00AF497B"/>
    <w:rsid w:val="00AF596F"/>
    <w:rsid w:val="00AF629D"/>
    <w:rsid w:val="00AF69CB"/>
    <w:rsid w:val="00AF785D"/>
    <w:rsid w:val="00B01211"/>
    <w:rsid w:val="00B015CE"/>
    <w:rsid w:val="00B018CD"/>
    <w:rsid w:val="00B01FF5"/>
    <w:rsid w:val="00B02550"/>
    <w:rsid w:val="00B02563"/>
    <w:rsid w:val="00B025C9"/>
    <w:rsid w:val="00B02DEB"/>
    <w:rsid w:val="00B03DF1"/>
    <w:rsid w:val="00B0429F"/>
    <w:rsid w:val="00B042E8"/>
    <w:rsid w:val="00B04C58"/>
    <w:rsid w:val="00B04C86"/>
    <w:rsid w:val="00B05115"/>
    <w:rsid w:val="00B052C2"/>
    <w:rsid w:val="00B06A96"/>
    <w:rsid w:val="00B06B4A"/>
    <w:rsid w:val="00B076B0"/>
    <w:rsid w:val="00B07BAB"/>
    <w:rsid w:val="00B10147"/>
    <w:rsid w:val="00B103A7"/>
    <w:rsid w:val="00B104D4"/>
    <w:rsid w:val="00B11D65"/>
    <w:rsid w:val="00B1236D"/>
    <w:rsid w:val="00B13B58"/>
    <w:rsid w:val="00B1409A"/>
    <w:rsid w:val="00B143EF"/>
    <w:rsid w:val="00B14DBB"/>
    <w:rsid w:val="00B14E06"/>
    <w:rsid w:val="00B154A7"/>
    <w:rsid w:val="00B154FC"/>
    <w:rsid w:val="00B158EF"/>
    <w:rsid w:val="00B15EC6"/>
    <w:rsid w:val="00B16248"/>
    <w:rsid w:val="00B1636F"/>
    <w:rsid w:val="00B16A9E"/>
    <w:rsid w:val="00B17308"/>
    <w:rsid w:val="00B1731A"/>
    <w:rsid w:val="00B17422"/>
    <w:rsid w:val="00B17D27"/>
    <w:rsid w:val="00B17DB5"/>
    <w:rsid w:val="00B17E76"/>
    <w:rsid w:val="00B17F92"/>
    <w:rsid w:val="00B2063F"/>
    <w:rsid w:val="00B20A24"/>
    <w:rsid w:val="00B20C2E"/>
    <w:rsid w:val="00B20FB5"/>
    <w:rsid w:val="00B2172F"/>
    <w:rsid w:val="00B21877"/>
    <w:rsid w:val="00B22EAA"/>
    <w:rsid w:val="00B23F9B"/>
    <w:rsid w:val="00B24447"/>
    <w:rsid w:val="00B257DB"/>
    <w:rsid w:val="00B262F8"/>
    <w:rsid w:val="00B26706"/>
    <w:rsid w:val="00B26B78"/>
    <w:rsid w:val="00B27158"/>
    <w:rsid w:val="00B27321"/>
    <w:rsid w:val="00B30B2D"/>
    <w:rsid w:val="00B31490"/>
    <w:rsid w:val="00B32A04"/>
    <w:rsid w:val="00B336F6"/>
    <w:rsid w:val="00B348FF"/>
    <w:rsid w:val="00B34955"/>
    <w:rsid w:val="00B34DD0"/>
    <w:rsid w:val="00B34F0D"/>
    <w:rsid w:val="00B35142"/>
    <w:rsid w:val="00B3515D"/>
    <w:rsid w:val="00B35DE4"/>
    <w:rsid w:val="00B3612E"/>
    <w:rsid w:val="00B361D6"/>
    <w:rsid w:val="00B36944"/>
    <w:rsid w:val="00B373DA"/>
    <w:rsid w:val="00B37912"/>
    <w:rsid w:val="00B37B2D"/>
    <w:rsid w:val="00B401E3"/>
    <w:rsid w:val="00B403E3"/>
    <w:rsid w:val="00B409B0"/>
    <w:rsid w:val="00B415EA"/>
    <w:rsid w:val="00B41E98"/>
    <w:rsid w:val="00B43999"/>
    <w:rsid w:val="00B440A6"/>
    <w:rsid w:val="00B443E7"/>
    <w:rsid w:val="00B44705"/>
    <w:rsid w:val="00B45254"/>
    <w:rsid w:val="00B45270"/>
    <w:rsid w:val="00B45555"/>
    <w:rsid w:val="00B45D3E"/>
    <w:rsid w:val="00B46696"/>
    <w:rsid w:val="00B46A04"/>
    <w:rsid w:val="00B5060C"/>
    <w:rsid w:val="00B509A7"/>
    <w:rsid w:val="00B50A4C"/>
    <w:rsid w:val="00B50C71"/>
    <w:rsid w:val="00B50CEA"/>
    <w:rsid w:val="00B5155F"/>
    <w:rsid w:val="00B517D6"/>
    <w:rsid w:val="00B51F3F"/>
    <w:rsid w:val="00B522CE"/>
    <w:rsid w:val="00B536EB"/>
    <w:rsid w:val="00B53A5D"/>
    <w:rsid w:val="00B53D98"/>
    <w:rsid w:val="00B5430B"/>
    <w:rsid w:val="00B56924"/>
    <w:rsid w:val="00B56C6E"/>
    <w:rsid w:val="00B576EB"/>
    <w:rsid w:val="00B60860"/>
    <w:rsid w:val="00B60EE4"/>
    <w:rsid w:val="00B61162"/>
    <w:rsid w:val="00B63A3F"/>
    <w:rsid w:val="00B63B25"/>
    <w:rsid w:val="00B64A09"/>
    <w:rsid w:val="00B64E7D"/>
    <w:rsid w:val="00B65259"/>
    <w:rsid w:val="00B653D7"/>
    <w:rsid w:val="00B65B7E"/>
    <w:rsid w:val="00B65C76"/>
    <w:rsid w:val="00B65CB9"/>
    <w:rsid w:val="00B67AAF"/>
    <w:rsid w:val="00B70905"/>
    <w:rsid w:val="00B70D73"/>
    <w:rsid w:val="00B725D0"/>
    <w:rsid w:val="00B72EDC"/>
    <w:rsid w:val="00B735A9"/>
    <w:rsid w:val="00B736D0"/>
    <w:rsid w:val="00B73D29"/>
    <w:rsid w:val="00B74005"/>
    <w:rsid w:val="00B747CB"/>
    <w:rsid w:val="00B74923"/>
    <w:rsid w:val="00B74F3F"/>
    <w:rsid w:val="00B762FC"/>
    <w:rsid w:val="00B764B6"/>
    <w:rsid w:val="00B7662D"/>
    <w:rsid w:val="00B76C84"/>
    <w:rsid w:val="00B77C1B"/>
    <w:rsid w:val="00B77C4A"/>
    <w:rsid w:val="00B80DC0"/>
    <w:rsid w:val="00B81385"/>
    <w:rsid w:val="00B8170B"/>
    <w:rsid w:val="00B818B2"/>
    <w:rsid w:val="00B8283F"/>
    <w:rsid w:val="00B82919"/>
    <w:rsid w:val="00B82974"/>
    <w:rsid w:val="00B82E1B"/>
    <w:rsid w:val="00B8309B"/>
    <w:rsid w:val="00B833CE"/>
    <w:rsid w:val="00B835DD"/>
    <w:rsid w:val="00B83C57"/>
    <w:rsid w:val="00B8482F"/>
    <w:rsid w:val="00B84D4C"/>
    <w:rsid w:val="00B84D5D"/>
    <w:rsid w:val="00B86233"/>
    <w:rsid w:val="00B86AF5"/>
    <w:rsid w:val="00B874D3"/>
    <w:rsid w:val="00B878A2"/>
    <w:rsid w:val="00B87AD2"/>
    <w:rsid w:val="00B87B6D"/>
    <w:rsid w:val="00B903A4"/>
    <w:rsid w:val="00B9047D"/>
    <w:rsid w:val="00B915E6"/>
    <w:rsid w:val="00B91BDC"/>
    <w:rsid w:val="00B9240E"/>
    <w:rsid w:val="00B93038"/>
    <w:rsid w:val="00B936FA"/>
    <w:rsid w:val="00B938E9"/>
    <w:rsid w:val="00B93F3C"/>
    <w:rsid w:val="00B9475F"/>
    <w:rsid w:val="00B94A11"/>
    <w:rsid w:val="00B94A22"/>
    <w:rsid w:val="00B950F3"/>
    <w:rsid w:val="00B955A7"/>
    <w:rsid w:val="00B957A5"/>
    <w:rsid w:val="00B957D3"/>
    <w:rsid w:val="00B95E84"/>
    <w:rsid w:val="00B965A3"/>
    <w:rsid w:val="00B96CCA"/>
    <w:rsid w:val="00B973D7"/>
    <w:rsid w:val="00B9752C"/>
    <w:rsid w:val="00B97A19"/>
    <w:rsid w:val="00BA01C2"/>
    <w:rsid w:val="00BA22FE"/>
    <w:rsid w:val="00BA232B"/>
    <w:rsid w:val="00BA3CF1"/>
    <w:rsid w:val="00BA50CD"/>
    <w:rsid w:val="00BA5251"/>
    <w:rsid w:val="00BA562A"/>
    <w:rsid w:val="00BA7DA7"/>
    <w:rsid w:val="00BA7E18"/>
    <w:rsid w:val="00BB0B51"/>
    <w:rsid w:val="00BB1759"/>
    <w:rsid w:val="00BB21CC"/>
    <w:rsid w:val="00BB226C"/>
    <w:rsid w:val="00BB25EF"/>
    <w:rsid w:val="00BB2857"/>
    <w:rsid w:val="00BB2B9F"/>
    <w:rsid w:val="00BB2E65"/>
    <w:rsid w:val="00BB4486"/>
    <w:rsid w:val="00BB4AEC"/>
    <w:rsid w:val="00BB51CA"/>
    <w:rsid w:val="00BB57DE"/>
    <w:rsid w:val="00BB5C11"/>
    <w:rsid w:val="00BB5F6B"/>
    <w:rsid w:val="00BB78FD"/>
    <w:rsid w:val="00BB7967"/>
    <w:rsid w:val="00BB7B35"/>
    <w:rsid w:val="00BB7B8B"/>
    <w:rsid w:val="00BB7BCA"/>
    <w:rsid w:val="00BC0588"/>
    <w:rsid w:val="00BC0B96"/>
    <w:rsid w:val="00BC11A2"/>
    <w:rsid w:val="00BC1CE1"/>
    <w:rsid w:val="00BC1F31"/>
    <w:rsid w:val="00BC22EA"/>
    <w:rsid w:val="00BC2ABD"/>
    <w:rsid w:val="00BC2BEB"/>
    <w:rsid w:val="00BC2BFF"/>
    <w:rsid w:val="00BC2FAE"/>
    <w:rsid w:val="00BC334E"/>
    <w:rsid w:val="00BC3B89"/>
    <w:rsid w:val="00BC4AC2"/>
    <w:rsid w:val="00BC4B29"/>
    <w:rsid w:val="00BC588A"/>
    <w:rsid w:val="00BC6114"/>
    <w:rsid w:val="00BC6E10"/>
    <w:rsid w:val="00BC7565"/>
    <w:rsid w:val="00BC77DD"/>
    <w:rsid w:val="00BC7C25"/>
    <w:rsid w:val="00BC7E23"/>
    <w:rsid w:val="00BD0C53"/>
    <w:rsid w:val="00BD120C"/>
    <w:rsid w:val="00BD16D3"/>
    <w:rsid w:val="00BD21B5"/>
    <w:rsid w:val="00BD2502"/>
    <w:rsid w:val="00BD26C4"/>
    <w:rsid w:val="00BD320C"/>
    <w:rsid w:val="00BD3604"/>
    <w:rsid w:val="00BD3E9A"/>
    <w:rsid w:val="00BD43AA"/>
    <w:rsid w:val="00BD4401"/>
    <w:rsid w:val="00BD4D8A"/>
    <w:rsid w:val="00BD4E5E"/>
    <w:rsid w:val="00BD6086"/>
    <w:rsid w:val="00BD65F1"/>
    <w:rsid w:val="00BD6749"/>
    <w:rsid w:val="00BD6DE0"/>
    <w:rsid w:val="00BD6F01"/>
    <w:rsid w:val="00BD7670"/>
    <w:rsid w:val="00BE0B98"/>
    <w:rsid w:val="00BE14A1"/>
    <w:rsid w:val="00BE1873"/>
    <w:rsid w:val="00BE1DE5"/>
    <w:rsid w:val="00BE1FD5"/>
    <w:rsid w:val="00BE21E3"/>
    <w:rsid w:val="00BE2364"/>
    <w:rsid w:val="00BE34F0"/>
    <w:rsid w:val="00BE4813"/>
    <w:rsid w:val="00BE4C21"/>
    <w:rsid w:val="00BE4DA8"/>
    <w:rsid w:val="00BE58C4"/>
    <w:rsid w:val="00BE6D45"/>
    <w:rsid w:val="00BE7F4A"/>
    <w:rsid w:val="00BF1596"/>
    <w:rsid w:val="00BF15EA"/>
    <w:rsid w:val="00BF23D9"/>
    <w:rsid w:val="00BF2960"/>
    <w:rsid w:val="00BF3CF5"/>
    <w:rsid w:val="00BF4D93"/>
    <w:rsid w:val="00BF4E8C"/>
    <w:rsid w:val="00BF5DFC"/>
    <w:rsid w:val="00BF5F71"/>
    <w:rsid w:val="00BF6374"/>
    <w:rsid w:val="00BF74CF"/>
    <w:rsid w:val="00BF7CB4"/>
    <w:rsid w:val="00BF7D55"/>
    <w:rsid w:val="00C00975"/>
    <w:rsid w:val="00C00F23"/>
    <w:rsid w:val="00C01A9A"/>
    <w:rsid w:val="00C01BCF"/>
    <w:rsid w:val="00C028CB"/>
    <w:rsid w:val="00C02BAA"/>
    <w:rsid w:val="00C0346A"/>
    <w:rsid w:val="00C03912"/>
    <w:rsid w:val="00C03F37"/>
    <w:rsid w:val="00C04640"/>
    <w:rsid w:val="00C04F93"/>
    <w:rsid w:val="00C055B0"/>
    <w:rsid w:val="00C06B39"/>
    <w:rsid w:val="00C06C1D"/>
    <w:rsid w:val="00C076A6"/>
    <w:rsid w:val="00C07D5D"/>
    <w:rsid w:val="00C10810"/>
    <w:rsid w:val="00C10CC1"/>
    <w:rsid w:val="00C10FC9"/>
    <w:rsid w:val="00C110E6"/>
    <w:rsid w:val="00C11B96"/>
    <w:rsid w:val="00C12281"/>
    <w:rsid w:val="00C148AE"/>
    <w:rsid w:val="00C14B74"/>
    <w:rsid w:val="00C15187"/>
    <w:rsid w:val="00C1583C"/>
    <w:rsid w:val="00C15BFF"/>
    <w:rsid w:val="00C15C4C"/>
    <w:rsid w:val="00C16461"/>
    <w:rsid w:val="00C17AC5"/>
    <w:rsid w:val="00C209B7"/>
    <w:rsid w:val="00C20A2A"/>
    <w:rsid w:val="00C20EE9"/>
    <w:rsid w:val="00C20F2B"/>
    <w:rsid w:val="00C20FFF"/>
    <w:rsid w:val="00C21414"/>
    <w:rsid w:val="00C21D6C"/>
    <w:rsid w:val="00C22CD7"/>
    <w:rsid w:val="00C23485"/>
    <w:rsid w:val="00C245DA"/>
    <w:rsid w:val="00C2481D"/>
    <w:rsid w:val="00C25076"/>
    <w:rsid w:val="00C265B1"/>
    <w:rsid w:val="00C267B2"/>
    <w:rsid w:val="00C27B56"/>
    <w:rsid w:val="00C27CF6"/>
    <w:rsid w:val="00C30386"/>
    <w:rsid w:val="00C3181B"/>
    <w:rsid w:val="00C32D3C"/>
    <w:rsid w:val="00C3327F"/>
    <w:rsid w:val="00C337C3"/>
    <w:rsid w:val="00C33F0C"/>
    <w:rsid w:val="00C34041"/>
    <w:rsid w:val="00C349A3"/>
    <w:rsid w:val="00C34C2F"/>
    <w:rsid w:val="00C3510F"/>
    <w:rsid w:val="00C35F54"/>
    <w:rsid w:val="00C365BB"/>
    <w:rsid w:val="00C404DA"/>
    <w:rsid w:val="00C40A18"/>
    <w:rsid w:val="00C427DD"/>
    <w:rsid w:val="00C43AB3"/>
    <w:rsid w:val="00C44158"/>
    <w:rsid w:val="00C44D0D"/>
    <w:rsid w:val="00C45953"/>
    <w:rsid w:val="00C45F84"/>
    <w:rsid w:val="00C476D1"/>
    <w:rsid w:val="00C50378"/>
    <w:rsid w:val="00C512AA"/>
    <w:rsid w:val="00C518DC"/>
    <w:rsid w:val="00C51DEB"/>
    <w:rsid w:val="00C52AB1"/>
    <w:rsid w:val="00C5325A"/>
    <w:rsid w:val="00C53621"/>
    <w:rsid w:val="00C53BF5"/>
    <w:rsid w:val="00C53D70"/>
    <w:rsid w:val="00C53F6A"/>
    <w:rsid w:val="00C544FB"/>
    <w:rsid w:val="00C55491"/>
    <w:rsid w:val="00C56545"/>
    <w:rsid w:val="00C56A19"/>
    <w:rsid w:val="00C56A31"/>
    <w:rsid w:val="00C5701E"/>
    <w:rsid w:val="00C6020F"/>
    <w:rsid w:val="00C6064E"/>
    <w:rsid w:val="00C60D08"/>
    <w:rsid w:val="00C62F74"/>
    <w:rsid w:val="00C6338E"/>
    <w:rsid w:val="00C6439E"/>
    <w:rsid w:val="00C64E93"/>
    <w:rsid w:val="00C6501A"/>
    <w:rsid w:val="00C65087"/>
    <w:rsid w:val="00C65229"/>
    <w:rsid w:val="00C65566"/>
    <w:rsid w:val="00C65601"/>
    <w:rsid w:val="00C65C52"/>
    <w:rsid w:val="00C66085"/>
    <w:rsid w:val="00C66D95"/>
    <w:rsid w:val="00C66D9B"/>
    <w:rsid w:val="00C7093D"/>
    <w:rsid w:val="00C70953"/>
    <w:rsid w:val="00C720D7"/>
    <w:rsid w:val="00C72D4E"/>
    <w:rsid w:val="00C742D8"/>
    <w:rsid w:val="00C76036"/>
    <w:rsid w:val="00C77B5D"/>
    <w:rsid w:val="00C800E8"/>
    <w:rsid w:val="00C80DE5"/>
    <w:rsid w:val="00C810B0"/>
    <w:rsid w:val="00C81241"/>
    <w:rsid w:val="00C81797"/>
    <w:rsid w:val="00C818AF"/>
    <w:rsid w:val="00C81DD5"/>
    <w:rsid w:val="00C82C23"/>
    <w:rsid w:val="00C830F6"/>
    <w:rsid w:val="00C84509"/>
    <w:rsid w:val="00C84602"/>
    <w:rsid w:val="00C84844"/>
    <w:rsid w:val="00C86772"/>
    <w:rsid w:val="00C874A6"/>
    <w:rsid w:val="00C918DF"/>
    <w:rsid w:val="00C91970"/>
    <w:rsid w:val="00C93C97"/>
    <w:rsid w:val="00C94970"/>
    <w:rsid w:val="00C9507A"/>
    <w:rsid w:val="00C95403"/>
    <w:rsid w:val="00C9575F"/>
    <w:rsid w:val="00C96007"/>
    <w:rsid w:val="00C964DE"/>
    <w:rsid w:val="00C96D46"/>
    <w:rsid w:val="00C97B16"/>
    <w:rsid w:val="00C97DCB"/>
    <w:rsid w:val="00CA0FAF"/>
    <w:rsid w:val="00CA2587"/>
    <w:rsid w:val="00CA269F"/>
    <w:rsid w:val="00CA2ACD"/>
    <w:rsid w:val="00CA34FC"/>
    <w:rsid w:val="00CA3A0C"/>
    <w:rsid w:val="00CA466A"/>
    <w:rsid w:val="00CA49E0"/>
    <w:rsid w:val="00CA50A7"/>
    <w:rsid w:val="00CA6AE1"/>
    <w:rsid w:val="00CA6EF0"/>
    <w:rsid w:val="00CB04C5"/>
    <w:rsid w:val="00CB06C9"/>
    <w:rsid w:val="00CB0C22"/>
    <w:rsid w:val="00CB19BF"/>
    <w:rsid w:val="00CB1DDA"/>
    <w:rsid w:val="00CB1EBF"/>
    <w:rsid w:val="00CB24D4"/>
    <w:rsid w:val="00CB263F"/>
    <w:rsid w:val="00CB329B"/>
    <w:rsid w:val="00CB5655"/>
    <w:rsid w:val="00CB5875"/>
    <w:rsid w:val="00CB72DF"/>
    <w:rsid w:val="00CB7BBE"/>
    <w:rsid w:val="00CC08B6"/>
    <w:rsid w:val="00CC1158"/>
    <w:rsid w:val="00CC1907"/>
    <w:rsid w:val="00CC272C"/>
    <w:rsid w:val="00CC300B"/>
    <w:rsid w:val="00CC30FC"/>
    <w:rsid w:val="00CC3ED1"/>
    <w:rsid w:val="00CC40D9"/>
    <w:rsid w:val="00CC5151"/>
    <w:rsid w:val="00CC51B1"/>
    <w:rsid w:val="00CC5614"/>
    <w:rsid w:val="00CC5944"/>
    <w:rsid w:val="00CC66E6"/>
    <w:rsid w:val="00CC686B"/>
    <w:rsid w:val="00CC7CED"/>
    <w:rsid w:val="00CD0655"/>
    <w:rsid w:val="00CD117E"/>
    <w:rsid w:val="00CD13FF"/>
    <w:rsid w:val="00CD2806"/>
    <w:rsid w:val="00CD3C65"/>
    <w:rsid w:val="00CD45F9"/>
    <w:rsid w:val="00CD5620"/>
    <w:rsid w:val="00CD5DD3"/>
    <w:rsid w:val="00CD6FC4"/>
    <w:rsid w:val="00CD7B07"/>
    <w:rsid w:val="00CD7C2A"/>
    <w:rsid w:val="00CE1041"/>
    <w:rsid w:val="00CE2093"/>
    <w:rsid w:val="00CE22E9"/>
    <w:rsid w:val="00CE2DBB"/>
    <w:rsid w:val="00CE2FE5"/>
    <w:rsid w:val="00CE30DF"/>
    <w:rsid w:val="00CE30FF"/>
    <w:rsid w:val="00CE45FD"/>
    <w:rsid w:val="00CE54F8"/>
    <w:rsid w:val="00CE6740"/>
    <w:rsid w:val="00CF02AB"/>
    <w:rsid w:val="00CF0847"/>
    <w:rsid w:val="00CF0FEF"/>
    <w:rsid w:val="00CF1264"/>
    <w:rsid w:val="00CF294C"/>
    <w:rsid w:val="00CF312B"/>
    <w:rsid w:val="00CF34CF"/>
    <w:rsid w:val="00CF35DA"/>
    <w:rsid w:val="00CF4547"/>
    <w:rsid w:val="00CF52DD"/>
    <w:rsid w:val="00CF683E"/>
    <w:rsid w:val="00CF6A79"/>
    <w:rsid w:val="00CF6D7B"/>
    <w:rsid w:val="00CF7745"/>
    <w:rsid w:val="00CF7FCB"/>
    <w:rsid w:val="00D00A4A"/>
    <w:rsid w:val="00D00AC8"/>
    <w:rsid w:val="00D011ED"/>
    <w:rsid w:val="00D01456"/>
    <w:rsid w:val="00D01B53"/>
    <w:rsid w:val="00D01C52"/>
    <w:rsid w:val="00D02FC5"/>
    <w:rsid w:val="00D0319B"/>
    <w:rsid w:val="00D0348A"/>
    <w:rsid w:val="00D03B41"/>
    <w:rsid w:val="00D0416F"/>
    <w:rsid w:val="00D04376"/>
    <w:rsid w:val="00D04EFB"/>
    <w:rsid w:val="00D0538C"/>
    <w:rsid w:val="00D070E3"/>
    <w:rsid w:val="00D070F9"/>
    <w:rsid w:val="00D07339"/>
    <w:rsid w:val="00D07486"/>
    <w:rsid w:val="00D077D3"/>
    <w:rsid w:val="00D07C90"/>
    <w:rsid w:val="00D10697"/>
    <w:rsid w:val="00D10C50"/>
    <w:rsid w:val="00D11268"/>
    <w:rsid w:val="00D11CD1"/>
    <w:rsid w:val="00D11E04"/>
    <w:rsid w:val="00D12A1C"/>
    <w:rsid w:val="00D134A6"/>
    <w:rsid w:val="00D13A90"/>
    <w:rsid w:val="00D143F7"/>
    <w:rsid w:val="00D14B41"/>
    <w:rsid w:val="00D14B5D"/>
    <w:rsid w:val="00D14E44"/>
    <w:rsid w:val="00D15689"/>
    <w:rsid w:val="00D1577D"/>
    <w:rsid w:val="00D15784"/>
    <w:rsid w:val="00D15BDD"/>
    <w:rsid w:val="00D205CF"/>
    <w:rsid w:val="00D2093F"/>
    <w:rsid w:val="00D212A3"/>
    <w:rsid w:val="00D21610"/>
    <w:rsid w:val="00D21933"/>
    <w:rsid w:val="00D21F58"/>
    <w:rsid w:val="00D22188"/>
    <w:rsid w:val="00D23663"/>
    <w:rsid w:val="00D23F19"/>
    <w:rsid w:val="00D242FB"/>
    <w:rsid w:val="00D246A7"/>
    <w:rsid w:val="00D24DF7"/>
    <w:rsid w:val="00D25446"/>
    <w:rsid w:val="00D26713"/>
    <w:rsid w:val="00D26BC4"/>
    <w:rsid w:val="00D27F98"/>
    <w:rsid w:val="00D30A51"/>
    <w:rsid w:val="00D30D88"/>
    <w:rsid w:val="00D30DDA"/>
    <w:rsid w:val="00D30EB6"/>
    <w:rsid w:val="00D312D3"/>
    <w:rsid w:val="00D31333"/>
    <w:rsid w:val="00D314F5"/>
    <w:rsid w:val="00D31BB4"/>
    <w:rsid w:val="00D33FE1"/>
    <w:rsid w:val="00D350B5"/>
    <w:rsid w:val="00D369D6"/>
    <w:rsid w:val="00D3748C"/>
    <w:rsid w:val="00D379BA"/>
    <w:rsid w:val="00D40689"/>
    <w:rsid w:val="00D40A65"/>
    <w:rsid w:val="00D41026"/>
    <w:rsid w:val="00D41B03"/>
    <w:rsid w:val="00D41CE7"/>
    <w:rsid w:val="00D438A3"/>
    <w:rsid w:val="00D43E1E"/>
    <w:rsid w:val="00D44ACC"/>
    <w:rsid w:val="00D45042"/>
    <w:rsid w:val="00D46386"/>
    <w:rsid w:val="00D47565"/>
    <w:rsid w:val="00D47A26"/>
    <w:rsid w:val="00D509E8"/>
    <w:rsid w:val="00D521B7"/>
    <w:rsid w:val="00D52E68"/>
    <w:rsid w:val="00D54EF3"/>
    <w:rsid w:val="00D559F1"/>
    <w:rsid w:val="00D5664E"/>
    <w:rsid w:val="00D56754"/>
    <w:rsid w:val="00D569F8"/>
    <w:rsid w:val="00D56EE3"/>
    <w:rsid w:val="00D57281"/>
    <w:rsid w:val="00D577E1"/>
    <w:rsid w:val="00D57AD1"/>
    <w:rsid w:val="00D57C92"/>
    <w:rsid w:val="00D60BB8"/>
    <w:rsid w:val="00D6117C"/>
    <w:rsid w:val="00D61F2C"/>
    <w:rsid w:val="00D62A8F"/>
    <w:rsid w:val="00D63A8D"/>
    <w:rsid w:val="00D64871"/>
    <w:rsid w:val="00D64ADF"/>
    <w:rsid w:val="00D65886"/>
    <w:rsid w:val="00D70B22"/>
    <w:rsid w:val="00D71489"/>
    <w:rsid w:val="00D720C8"/>
    <w:rsid w:val="00D733D4"/>
    <w:rsid w:val="00D7408A"/>
    <w:rsid w:val="00D74B8F"/>
    <w:rsid w:val="00D74E89"/>
    <w:rsid w:val="00D756BB"/>
    <w:rsid w:val="00D758CC"/>
    <w:rsid w:val="00D75998"/>
    <w:rsid w:val="00D75BF2"/>
    <w:rsid w:val="00D75E3D"/>
    <w:rsid w:val="00D75FCE"/>
    <w:rsid w:val="00D76100"/>
    <w:rsid w:val="00D80588"/>
    <w:rsid w:val="00D80953"/>
    <w:rsid w:val="00D81C3D"/>
    <w:rsid w:val="00D8289C"/>
    <w:rsid w:val="00D82EC4"/>
    <w:rsid w:val="00D8379F"/>
    <w:rsid w:val="00D849AA"/>
    <w:rsid w:val="00D84B5E"/>
    <w:rsid w:val="00D84FE0"/>
    <w:rsid w:val="00D864B4"/>
    <w:rsid w:val="00D86C77"/>
    <w:rsid w:val="00D8742B"/>
    <w:rsid w:val="00D878B7"/>
    <w:rsid w:val="00D90420"/>
    <w:rsid w:val="00D90E66"/>
    <w:rsid w:val="00D90F3E"/>
    <w:rsid w:val="00D91420"/>
    <w:rsid w:val="00D9243B"/>
    <w:rsid w:val="00D925AE"/>
    <w:rsid w:val="00D9299D"/>
    <w:rsid w:val="00D92B55"/>
    <w:rsid w:val="00D92F8A"/>
    <w:rsid w:val="00D941D3"/>
    <w:rsid w:val="00D94457"/>
    <w:rsid w:val="00D94650"/>
    <w:rsid w:val="00D94834"/>
    <w:rsid w:val="00D94EDC"/>
    <w:rsid w:val="00D95486"/>
    <w:rsid w:val="00D95781"/>
    <w:rsid w:val="00D95D65"/>
    <w:rsid w:val="00D95D80"/>
    <w:rsid w:val="00D95EA5"/>
    <w:rsid w:val="00D96AFE"/>
    <w:rsid w:val="00D97AAF"/>
    <w:rsid w:val="00DA057B"/>
    <w:rsid w:val="00DA13B7"/>
    <w:rsid w:val="00DA14F0"/>
    <w:rsid w:val="00DA1623"/>
    <w:rsid w:val="00DA1CE3"/>
    <w:rsid w:val="00DA26CB"/>
    <w:rsid w:val="00DA278A"/>
    <w:rsid w:val="00DA2FCB"/>
    <w:rsid w:val="00DA30FF"/>
    <w:rsid w:val="00DA3DDC"/>
    <w:rsid w:val="00DA3DFC"/>
    <w:rsid w:val="00DA42BD"/>
    <w:rsid w:val="00DA5E8B"/>
    <w:rsid w:val="00DA67BF"/>
    <w:rsid w:val="00DA7158"/>
    <w:rsid w:val="00DA7811"/>
    <w:rsid w:val="00DA7C27"/>
    <w:rsid w:val="00DB0012"/>
    <w:rsid w:val="00DB081A"/>
    <w:rsid w:val="00DB0E6E"/>
    <w:rsid w:val="00DB0EBB"/>
    <w:rsid w:val="00DB29CB"/>
    <w:rsid w:val="00DB2A42"/>
    <w:rsid w:val="00DB302E"/>
    <w:rsid w:val="00DB314D"/>
    <w:rsid w:val="00DB3206"/>
    <w:rsid w:val="00DB3814"/>
    <w:rsid w:val="00DB4437"/>
    <w:rsid w:val="00DB45ED"/>
    <w:rsid w:val="00DB4658"/>
    <w:rsid w:val="00DB534F"/>
    <w:rsid w:val="00DB5429"/>
    <w:rsid w:val="00DB60C8"/>
    <w:rsid w:val="00DB61C3"/>
    <w:rsid w:val="00DB6D14"/>
    <w:rsid w:val="00DB6DD8"/>
    <w:rsid w:val="00DB73B6"/>
    <w:rsid w:val="00DB77CA"/>
    <w:rsid w:val="00DB7819"/>
    <w:rsid w:val="00DB7DB2"/>
    <w:rsid w:val="00DC0122"/>
    <w:rsid w:val="00DC1000"/>
    <w:rsid w:val="00DC3A67"/>
    <w:rsid w:val="00DC43BF"/>
    <w:rsid w:val="00DC4973"/>
    <w:rsid w:val="00DC51B3"/>
    <w:rsid w:val="00DC51F0"/>
    <w:rsid w:val="00DC5BE0"/>
    <w:rsid w:val="00DC5F16"/>
    <w:rsid w:val="00DC7DEE"/>
    <w:rsid w:val="00DD0194"/>
    <w:rsid w:val="00DD0516"/>
    <w:rsid w:val="00DD0919"/>
    <w:rsid w:val="00DD1351"/>
    <w:rsid w:val="00DD18AA"/>
    <w:rsid w:val="00DD1B41"/>
    <w:rsid w:val="00DD21AE"/>
    <w:rsid w:val="00DD245B"/>
    <w:rsid w:val="00DD3255"/>
    <w:rsid w:val="00DD3F7D"/>
    <w:rsid w:val="00DD4720"/>
    <w:rsid w:val="00DD4A41"/>
    <w:rsid w:val="00DD55D9"/>
    <w:rsid w:val="00DD5CD1"/>
    <w:rsid w:val="00DD5FF8"/>
    <w:rsid w:val="00DD6508"/>
    <w:rsid w:val="00DD6F52"/>
    <w:rsid w:val="00DD7730"/>
    <w:rsid w:val="00DD7C39"/>
    <w:rsid w:val="00DD7D4A"/>
    <w:rsid w:val="00DE0379"/>
    <w:rsid w:val="00DE05F9"/>
    <w:rsid w:val="00DE0FDD"/>
    <w:rsid w:val="00DE1C5E"/>
    <w:rsid w:val="00DE1DD9"/>
    <w:rsid w:val="00DE21B8"/>
    <w:rsid w:val="00DE3A6E"/>
    <w:rsid w:val="00DE47FE"/>
    <w:rsid w:val="00DE63C5"/>
    <w:rsid w:val="00DE6815"/>
    <w:rsid w:val="00DE6D98"/>
    <w:rsid w:val="00DE7B42"/>
    <w:rsid w:val="00DE7FBA"/>
    <w:rsid w:val="00DF1390"/>
    <w:rsid w:val="00DF1D65"/>
    <w:rsid w:val="00DF243C"/>
    <w:rsid w:val="00DF283B"/>
    <w:rsid w:val="00DF43B3"/>
    <w:rsid w:val="00DF4D53"/>
    <w:rsid w:val="00DF6039"/>
    <w:rsid w:val="00DF6315"/>
    <w:rsid w:val="00DF641D"/>
    <w:rsid w:val="00DF6816"/>
    <w:rsid w:val="00DF6DE5"/>
    <w:rsid w:val="00E008E8"/>
    <w:rsid w:val="00E01477"/>
    <w:rsid w:val="00E01725"/>
    <w:rsid w:val="00E01DB7"/>
    <w:rsid w:val="00E01EB2"/>
    <w:rsid w:val="00E02DD3"/>
    <w:rsid w:val="00E02FB5"/>
    <w:rsid w:val="00E04394"/>
    <w:rsid w:val="00E04E72"/>
    <w:rsid w:val="00E05930"/>
    <w:rsid w:val="00E067FA"/>
    <w:rsid w:val="00E1167E"/>
    <w:rsid w:val="00E127BD"/>
    <w:rsid w:val="00E148A6"/>
    <w:rsid w:val="00E1493A"/>
    <w:rsid w:val="00E14F87"/>
    <w:rsid w:val="00E15031"/>
    <w:rsid w:val="00E15740"/>
    <w:rsid w:val="00E15B8F"/>
    <w:rsid w:val="00E15CEC"/>
    <w:rsid w:val="00E15D16"/>
    <w:rsid w:val="00E16702"/>
    <w:rsid w:val="00E17298"/>
    <w:rsid w:val="00E203F9"/>
    <w:rsid w:val="00E21921"/>
    <w:rsid w:val="00E22AA5"/>
    <w:rsid w:val="00E2306C"/>
    <w:rsid w:val="00E238AC"/>
    <w:rsid w:val="00E23C47"/>
    <w:rsid w:val="00E23E60"/>
    <w:rsid w:val="00E245A0"/>
    <w:rsid w:val="00E266C9"/>
    <w:rsid w:val="00E268A5"/>
    <w:rsid w:val="00E270E6"/>
    <w:rsid w:val="00E27861"/>
    <w:rsid w:val="00E2796F"/>
    <w:rsid w:val="00E27C42"/>
    <w:rsid w:val="00E27DC3"/>
    <w:rsid w:val="00E27E64"/>
    <w:rsid w:val="00E303AF"/>
    <w:rsid w:val="00E3059C"/>
    <w:rsid w:val="00E313D2"/>
    <w:rsid w:val="00E31486"/>
    <w:rsid w:val="00E320DB"/>
    <w:rsid w:val="00E32F11"/>
    <w:rsid w:val="00E33163"/>
    <w:rsid w:val="00E337CA"/>
    <w:rsid w:val="00E352F1"/>
    <w:rsid w:val="00E35B26"/>
    <w:rsid w:val="00E35C33"/>
    <w:rsid w:val="00E36D30"/>
    <w:rsid w:val="00E37D8A"/>
    <w:rsid w:val="00E37F46"/>
    <w:rsid w:val="00E40B4A"/>
    <w:rsid w:val="00E40D1E"/>
    <w:rsid w:val="00E414A2"/>
    <w:rsid w:val="00E41BDE"/>
    <w:rsid w:val="00E41CE5"/>
    <w:rsid w:val="00E41FD9"/>
    <w:rsid w:val="00E4357D"/>
    <w:rsid w:val="00E43D30"/>
    <w:rsid w:val="00E451A9"/>
    <w:rsid w:val="00E45CA8"/>
    <w:rsid w:val="00E46AB9"/>
    <w:rsid w:val="00E46FB4"/>
    <w:rsid w:val="00E4714B"/>
    <w:rsid w:val="00E5104E"/>
    <w:rsid w:val="00E51087"/>
    <w:rsid w:val="00E51F8E"/>
    <w:rsid w:val="00E52017"/>
    <w:rsid w:val="00E520F0"/>
    <w:rsid w:val="00E53C18"/>
    <w:rsid w:val="00E553B9"/>
    <w:rsid w:val="00E55EB6"/>
    <w:rsid w:val="00E5672A"/>
    <w:rsid w:val="00E579C5"/>
    <w:rsid w:val="00E57EF8"/>
    <w:rsid w:val="00E61F0F"/>
    <w:rsid w:val="00E627D7"/>
    <w:rsid w:val="00E63109"/>
    <w:rsid w:val="00E64A23"/>
    <w:rsid w:val="00E65C80"/>
    <w:rsid w:val="00E65F0F"/>
    <w:rsid w:val="00E66310"/>
    <w:rsid w:val="00E66340"/>
    <w:rsid w:val="00E66709"/>
    <w:rsid w:val="00E66763"/>
    <w:rsid w:val="00E66D4D"/>
    <w:rsid w:val="00E66FA7"/>
    <w:rsid w:val="00E6766A"/>
    <w:rsid w:val="00E67AE5"/>
    <w:rsid w:val="00E67ED8"/>
    <w:rsid w:val="00E700C1"/>
    <w:rsid w:val="00E70856"/>
    <w:rsid w:val="00E70E3C"/>
    <w:rsid w:val="00E7197C"/>
    <w:rsid w:val="00E7235D"/>
    <w:rsid w:val="00E7246C"/>
    <w:rsid w:val="00E72894"/>
    <w:rsid w:val="00E7293F"/>
    <w:rsid w:val="00E72DC7"/>
    <w:rsid w:val="00E72F5C"/>
    <w:rsid w:val="00E7342D"/>
    <w:rsid w:val="00E7359D"/>
    <w:rsid w:val="00E73E5C"/>
    <w:rsid w:val="00E74106"/>
    <w:rsid w:val="00E74334"/>
    <w:rsid w:val="00E746C5"/>
    <w:rsid w:val="00E754B8"/>
    <w:rsid w:val="00E75869"/>
    <w:rsid w:val="00E7593A"/>
    <w:rsid w:val="00E76088"/>
    <w:rsid w:val="00E77176"/>
    <w:rsid w:val="00E7780D"/>
    <w:rsid w:val="00E802BB"/>
    <w:rsid w:val="00E81016"/>
    <w:rsid w:val="00E81CBA"/>
    <w:rsid w:val="00E820C0"/>
    <w:rsid w:val="00E83380"/>
    <w:rsid w:val="00E83824"/>
    <w:rsid w:val="00E83BDB"/>
    <w:rsid w:val="00E84A24"/>
    <w:rsid w:val="00E8567C"/>
    <w:rsid w:val="00E86440"/>
    <w:rsid w:val="00E86A27"/>
    <w:rsid w:val="00E87F4F"/>
    <w:rsid w:val="00E9054E"/>
    <w:rsid w:val="00E9065B"/>
    <w:rsid w:val="00E90A5F"/>
    <w:rsid w:val="00E91E5D"/>
    <w:rsid w:val="00E929FA"/>
    <w:rsid w:val="00E93B36"/>
    <w:rsid w:val="00E93FA1"/>
    <w:rsid w:val="00E940C8"/>
    <w:rsid w:val="00E957CA"/>
    <w:rsid w:val="00E95A3A"/>
    <w:rsid w:val="00E95B22"/>
    <w:rsid w:val="00E95BEC"/>
    <w:rsid w:val="00E96103"/>
    <w:rsid w:val="00E9639F"/>
    <w:rsid w:val="00E96467"/>
    <w:rsid w:val="00E969D1"/>
    <w:rsid w:val="00E97231"/>
    <w:rsid w:val="00E97EE5"/>
    <w:rsid w:val="00EA11C7"/>
    <w:rsid w:val="00EA1BDC"/>
    <w:rsid w:val="00EA1E66"/>
    <w:rsid w:val="00EA3037"/>
    <w:rsid w:val="00EA31EE"/>
    <w:rsid w:val="00EA4127"/>
    <w:rsid w:val="00EA5892"/>
    <w:rsid w:val="00EA5E32"/>
    <w:rsid w:val="00EA690E"/>
    <w:rsid w:val="00EA7125"/>
    <w:rsid w:val="00EB0624"/>
    <w:rsid w:val="00EB1743"/>
    <w:rsid w:val="00EB2EE1"/>
    <w:rsid w:val="00EB321E"/>
    <w:rsid w:val="00EB34C7"/>
    <w:rsid w:val="00EB35F4"/>
    <w:rsid w:val="00EB3C7A"/>
    <w:rsid w:val="00EB3CCA"/>
    <w:rsid w:val="00EB4559"/>
    <w:rsid w:val="00EB46C9"/>
    <w:rsid w:val="00EB4CFF"/>
    <w:rsid w:val="00EB5285"/>
    <w:rsid w:val="00EB59A6"/>
    <w:rsid w:val="00EB5DD8"/>
    <w:rsid w:val="00EB7185"/>
    <w:rsid w:val="00EB76D2"/>
    <w:rsid w:val="00EC00C7"/>
    <w:rsid w:val="00EC0CB7"/>
    <w:rsid w:val="00EC0FCB"/>
    <w:rsid w:val="00EC1448"/>
    <w:rsid w:val="00EC1808"/>
    <w:rsid w:val="00EC255D"/>
    <w:rsid w:val="00EC27E1"/>
    <w:rsid w:val="00EC3644"/>
    <w:rsid w:val="00EC4F47"/>
    <w:rsid w:val="00EC505A"/>
    <w:rsid w:val="00EC6CD7"/>
    <w:rsid w:val="00EC70AD"/>
    <w:rsid w:val="00EC7C16"/>
    <w:rsid w:val="00ED1BB9"/>
    <w:rsid w:val="00ED1E07"/>
    <w:rsid w:val="00ED2850"/>
    <w:rsid w:val="00ED2C1C"/>
    <w:rsid w:val="00ED3282"/>
    <w:rsid w:val="00ED3C4C"/>
    <w:rsid w:val="00ED6240"/>
    <w:rsid w:val="00ED649E"/>
    <w:rsid w:val="00ED687C"/>
    <w:rsid w:val="00ED693A"/>
    <w:rsid w:val="00ED715E"/>
    <w:rsid w:val="00ED7CA7"/>
    <w:rsid w:val="00EE020E"/>
    <w:rsid w:val="00EE05B4"/>
    <w:rsid w:val="00EE069C"/>
    <w:rsid w:val="00EE1F51"/>
    <w:rsid w:val="00EE22F1"/>
    <w:rsid w:val="00EE25E5"/>
    <w:rsid w:val="00EE27DB"/>
    <w:rsid w:val="00EE2991"/>
    <w:rsid w:val="00EE2B20"/>
    <w:rsid w:val="00EE47A9"/>
    <w:rsid w:val="00EE4CDE"/>
    <w:rsid w:val="00EE50A5"/>
    <w:rsid w:val="00EE51AC"/>
    <w:rsid w:val="00EE54FB"/>
    <w:rsid w:val="00EE552C"/>
    <w:rsid w:val="00EE5BD4"/>
    <w:rsid w:val="00EE6B35"/>
    <w:rsid w:val="00EE6E48"/>
    <w:rsid w:val="00EE7E3D"/>
    <w:rsid w:val="00EF00CA"/>
    <w:rsid w:val="00EF1204"/>
    <w:rsid w:val="00EF1A0F"/>
    <w:rsid w:val="00EF1BF4"/>
    <w:rsid w:val="00EF1EA6"/>
    <w:rsid w:val="00EF20EB"/>
    <w:rsid w:val="00EF2661"/>
    <w:rsid w:val="00EF2A0C"/>
    <w:rsid w:val="00EF322B"/>
    <w:rsid w:val="00EF330B"/>
    <w:rsid w:val="00EF466E"/>
    <w:rsid w:val="00EF4D4C"/>
    <w:rsid w:val="00EF5670"/>
    <w:rsid w:val="00EF5853"/>
    <w:rsid w:val="00EF5EC6"/>
    <w:rsid w:val="00EF5FCC"/>
    <w:rsid w:val="00EF63CC"/>
    <w:rsid w:val="00EF6491"/>
    <w:rsid w:val="00EF707E"/>
    <w:rsid w:val="00EF71AD"/>
    <w:rsid w:val="00EF733F"/>
    <w:rsid w:val="00F017DC"/>
    <w:rsid w:val="00F01916"/>
    <w:rsid w:val="00F01D68"/>
    <w:rsid w:val="00F0267A"/>
    <w:rsid w:val="00F047C8"/>
    <w:rsid w:val="00F05055"/>
    <w:rsid w:val="00F055ED"/>
    <w:rsid w:val="00F06EE0"/>
    <w:rsid w:val="00F078CF"/>
    <w:rsid w:val="00F10478"/>
    <w:rsid w:val="00F10755"/>
    <w:rsid w:val="00F13007"/>
    <w:rsid w:val="00F130A3"/>
    <w:rsid w:val="00F13DE6"/>
    <w:rsid w:val="00F141C5"/>
    <w:rsid w:val="00F144A8"/>
    <w:rsid w:val="00F14B0B"/>
    <w:rsid w:val="00F14B19"/>
    <w:rsid w:val="00F1590A"/>
    <w:rsid w:val="00F15BED"/>
    <w:rsid w:val="00F15C8C"/>
    <w:rsid w:val="00F16A9F"/>
    <w:rsid w:val="00F175E8"/>
    <w:rsid w:val="00F17A1C"/>
    <w:rsid w:val="00F17C24"/>
    <w:rsid w:val="00F2017B"/>
    <w:rsid w:val="00F212AA"/>
    <w:rsid w:val="00F21996"/>
    <w:rsid w:val="00F233F2"/>
    <w:rsid w:val="00F23993"/>
    <w:rsid w:val="00F2445B"/>
    <w:rsid w:val="00F250CF"/>
    <w:rsid w:val="00F25C4B"/>
    <w:rsid w:val="00F26315"/>
    <w:rsid w:val="00F2670B"/>
    <w:rsid w:val="00F26798"/>
    <w:rsid w:val="00F27CB0"/>
    <w:rsid w:val="00F305F9"/>
    <w:rsid w:val="00F30E3C"/>
    <w:rsid w:val="00F31BCC"/>
    <w:rsid w:val="00F32449"/>
    <w:rsid w:val="00F32EBF"/>
    <w:rsid w:val="00F341C4"/>
    <w:rsid w:val="00F34569"/>
    <w:rsid w:val="00F34726"/>
    <w:rsid w:val="00F3566A"/>
    <w:rsid w:val="00F35FA3"/>
    <w:rsid w:val="00F3651E"/>
    <w:rsid w:val="00F37044"/>
    <w:rsid w:val="00F3734A"/>
    <w:rsid w:val="00F37462"/>
    <w:rsid w:val="00F37498"/>
    <w:rsid w:val="00F37CCD"/>
    <w:rsid w:val="00F409D3"/>
    <w:rsid w:val="00F413DB"/>
    <w:rsid w:val="00F41EF9"/>
    <w:rsid w:val="00F422F1"/>
    <w:rsid w:val="00F42787"/>
    <w:rsid w:val="00F42B8C"/>
    <w:rsid w:val="00F42FAC"/>
    <w:rsid w:val="00F43268"/>
    <w:rsid w:val="00F44094"/>
    <w:rsid w:val="00F445FB"/>
    <w:rsid w:val="00F47AB0"/>
    <w:rsid w:val="00F47AC1"/>
    <w:rsid w:val="00F50CBE"/>
    <w:rsid w:val="00F51394"/>
    <w:rsid w:val="00F52510"/>
    <w:rsid w:val="00F52B48"/>
    <w:rsid w:val="00F53335"/>
    <w:rsid w:val="00F54ED3"/>
    <w:rsid w:val="00F5717E"/>
    <w:rsid w:val="00F5755B"/>
    <w:rsid w:val="00F60E8E"/>
    <w:rsid w:val="00F61EB6"/>
    <w:rsid w:val="00F64B87"/>
    <w:rsid w:val="00F64FAF"/>
    <w:rsid w:val="00F66E81"/>
    <w:rsid w:val="00F66F87"/>
    <w:rsid w:val="00F67047"/>
    <w:rsid w:val="00F67674"/>
    <w:rsid w:val="00F67D5E"/>
    <w:rsid w:val="00F700ED"/>
    <w:rsid w:val="00F70167"/>
    <w:rsid w:val="00F705F5"/>
    <w:rsid w:val="00F7107D"/>
    <w:rsid w:val="00F71205"/>
    <w:rsid w:val="00F72FA3"/>
    <w:rsid w:val="00F73F7B"/>
    <w:rsid w:val="00F74335"/>
    <w:rsid w:val="00F74D27"/>
    <w:rsid w:val="00F7536B"/>
    <w:rsid w:val="00F764B7"/>
    <w:rsid w:val="00F76DDF"/>
    <w:rsid w:val="00F779E5"/>
    <w:rsid w:val="00F77E5A"/>
    <w:rsid w:val="00F800D6"/>
    <w:rsid w:val="00F8074D"/>
    <w:rsid w:val="00F81393"/>
    <w:rsid w:val="00F81EBA"/>
    <w:rsid w:val="00F82232"/>
    <w:rsid w:val="00F82307"/>
    <w:rsid w:val="00F830BB"/>
    <w:rsid w:val="00F83484"/>
    <w:rsid w:val="00F8409C"/>
    <w:rsid w:val="00F85075"/>
    <w:rsid w:val="00F85185"/>
    <w:rsid w:val="00F85C4C"/>
    <w:rsid w:val="00F860C3"/>
    <w:rsid w:val="00F864F8"/>
    <w:rsid w:val="00F904E2"/>
    <w:rsid w:val="00F905B9"/>
    <w:rsid w:val="00F90F76"/>
    <w:rsid w:val="00F915B9"/>
    <w:rsid w:val="00F91AA8"/>
    <w:rsid w:val="00F91B10"/>
    <w:rsid w:val="00F91BB8"/>
    <w:rsid w:val="00F91EC0"/>
    <w:rsid w:val="00F921EF"/>
    <w:rsid w:val="00F92871"/>
    <w:rsid w:val="00F93075"/>
    <w:rsid w:val="00F936DD"/>
    <w:rsid w:val="00F93E02"/>
    <w:rsid w:val="00F949F7"/>
    <w:rsid w:val="00F9549E"/>
    <w:rsid w:val="00F95816"/>
    <w:rsid w:val="00F95DD3"/>
    <w:rsid w:val="00F95E84"/>
    <w:rsid w:val="00F95F97"/>
    <w:rsid w:val="00F95FBB"/>
    <w:rsid w:val="00F9609B"/>
    <w:rsid w:val="00F96E51"/>
    <w:rsid w:val="00F970D2"/>
    <w:rsid w:val="00F972C2"/>
    <w:rsid w:val="00F97994"/>
    <w:rsid w:val="00F97DA1"/>
    <w:rsid w:val="00FA012B"/>
    <w:rsid w:val="00FA01B5"/>
    <w:rsid w:val="00FA109B"/>
    <w:rsid w:val="00FA1A4C"/>
    <w:rsid w:val="00FA23C5"/>
    <w:rsid w:val="00FA3332"/>
    <w:rsid w:val="00FA3524"/>
    <w:rsid w:val="00FA39D4"/>
    <w:rsid w:val="00FA510C"/>
    <w:rsid w:val="00FA540D"/>
    <w:rsid w:val="00FA5544"/>
    <w:rsid w:val="00FA5EC5"/>
    <w:rsid w:val="00FA6A2E"/>
    <w:rsid w:val="00FA6C70"/>
    <w:rsid w:val="00FA7436"/>
    <w:rsid w:val="00FB01FA"/>
    <w:rsid w:val="00FB1BAD"/>
    <w:rsid w:val="00FB3113"/>
    <w:rsid w:val="00FB42EB"/>
    <w:rsid w:val="00FB5198"/>
    <w:rsid w:val="00FB5C77"/>
    <w:rsid w:val="00FB600D"/>
    <w:rsid w:val="00FB6B87"/>
    <w:rsid w:val="00FC0172"/>
    <w:rsid w:val="00FC1459"/>
    <w:rsid w:val="00FC2131"/>
    <w:rsid w:val="00FC216F"/>
    <w:rsid w:val="00FC2548"/>
    <w:rsid w:val="00FC2BF5"/>
    <w:rsid w:val="00FC35DD"/>
    <w:rsid w:val="00FC37F4"/>
    <w:rsid w:val="00FC44C0"/>
    <w:rsid w:val="00FC4AC7"/>
    <w:rsid w:val="00FC5BF6"/>
    <w:rsid w:val="00FC67DD"/>
    <w:rsid w:val="00FC6A34"/>
    <w:rsid w:val="00FD166F"/>
    <w:rsid w:val="00FD1671"/>
    <w:rsid w:val="00FD1938"/>
    <w:rsid w:val="00FD1C1E"/>
    <w:rsid w:val="00FD2686"/>
    <w:rsid w:val="00FD29D6"/>
    <w:rsid w:val="00FD2C5C"/>
    <w:rsid w:val="00FD2FA2"/>
    <w:rsid w:val="00FD370C"/>
    <w:rsid w:val="00FD3D70"/>
    <w:rsid w:val="00FD3EC6"/>
    <w:rsid w:val="00FD40B9"/>
    <w:rsid w:val="00FD472F"/>
    <w:rsid w:val="00FD476B"/>
    <w:rsid w:val="00FD49CA"/>
    <w:rsid w:val="00FD4D30"/>
    <w:rsid w:val="00FD4D32"/>
    <w:rsid w:val="00FD5BD6"/>
    <w:rsid w:val="00FD5D96"/>
    <w:rsid w:val="00FD5EE6"/>
    <w:rsid w:val="00FD5F8D"/>
    <w:rsid w:val="00FD765F"/>
    <w:rsid w:val="00FD7898"/>
    <w:rsid w:val="00FE0E1A"/>
    <w:rsid w:val="00FE106D"/>
    <w:rsid w:val="00FE1C00"/>
    <w:rsid w:val="00FE22BD"/>
    <w:rsid w:val="00FE2962"/>
    <w:rsid w:val="00FE2E35"/>
    <w:rsid w:val="00FE32E7"/>
    <w:rsid w:val="00FE3884"/>
    <w:rsid w:val="00FE3BDD"/>
    <w:rsid w:val="00FE48AB"/>
    <w:rsid w:val="00FE4B33"/>
    <w:rsid w:val="00FE5070"/>
    <w:rsid w:val="00FE5669"/>
    <w:rsid w:val="00FE742B"/>
    <w:rsid w:val="00FF04F4"/>
    <w:rsid w:val="00FF0950"/>
    <w:rsid w:val="00FF175C"/>
    <w:rsid w:val="00FF280D"/>
    <w:rsid w:val="00FF2BFF"/>
    <w:rsid w:val="00FF36FC"/>
    <w:rsid w:val="00FF4A5D"/>
    <w:rsid w:val="00FF4E09"/>
    <w:rsid w:val="00FF533F"/>
    <w:rsid w:val="00FF5DE8"/>
    <w:rsid w:val="00FF71BE"/>
    <w:rsid w:val="00FF7ABE"/>
    <w:rsid w:val="00FF7FA3"/>
    <w:rsid w:val="2837C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EAE690"/>
  <w15:chartTrackingRefBased/>
  <w15:docId w15:val="{0A17F467-8E2D-4054-B9D8-92C148DCE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F23"/>
    <w:rPr>
      <w:color w:val="000000" w:themeColor="text1"/>
    </w:rPr>
  </w:style>
  <w:style w:type="paragraph" w:styleId="Heading1">
    <w:name w:val="heading 1"/>
    <w:basedOn w:val="Normal"/>
    <w:next w:val="BodyText1"/>
    <w:link w:val="Heading1Char"/>
    <w:uiPriority w:val="9"/>
    <w:qFormat/>
    <w:rsid w:val="006064B3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Bullet1"/>
    <w:link w:val="Heading2Char"/>
    <w:uiPriority w:val="9"/>
    <w:unhideWhenUsed/>
    <w:qFormat/>
    <w:rsid w:val="00C00F23"/>
    <w:pPr>
      <w:numPr>
        <w:numId w:val="4"/>
      </w:numPr>
      <w:spacing w:before="40"/>
      <w:ind w:hanging="72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2997"/>
    <w:pPr>
      <w:keepNext/>
      <w:keepLines/>
      <w:numPr>
        <w:ilvl w:val="2"/>
        <w:numId w:val="2"/>
      </w:numPr>
      <w:spacing w:before="40" w:after="120"/>
      <w:ind w:left="709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4C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rsid w:val="00823361"/>
    <w:p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06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00F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D29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Bullet1">
    <w:name w:val="Bullet 1"/>
    <w:basedOn w:val="ListParagraph"/>
    <w:link w:val="Bullet1Char"/>
    <w:autoRedefine/>
    <w:qFormat/>
    <w:rsid w:val="00257E01"/>
    <w:pPr>
      <w:numPr>
        <w:numId w:val="1"/>
      </w:numPr>
      <w:ind w:left="357" w:hanging="357"/>
    </w:pPr>
    <w:rPr>
      <w:rFonts w:cstheme="minorHAnsi"/>
    </w:rPr>
  </w:style>
  <w:style w:type="paragraph" w:customStyle="1" w:styleId="Bullet2">
    <w:name w:val="Bullet 2"/>
    <w:basedOn w:val="ListParagraph"/>
    <w:link w:val="Bullet2Char"/>
    <w:qFormat/>
    <w:rsid w:val="00263AEA"/>
    <w:pPr>
      <w:numPr>
        <w:ilvl w:val="1"/>
        <w:numId w:val="1"/>
      </w:numPr>
      <w:ind w:left="851" w:hanging="502"/>
    </w:pPr>
    <w:rPr>
      <w:rFonts w:cstheme="minorHAns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23361"/>
  </w:style>
  <w:style w:type="character" w:customStyle="1" w:styleId="Bullet1Char">
    <w:name w:val="Bullet 1 Char"/>
    <w:basedOn w:val="ListParagraphChar"/>
    <w:link w:val="Bullet1"/>
    <w:rsid w:val="00257E01"/>
    <w:rPr>
      <w:rFonts w:cstheme="minorHAnsi"/>
      <w:color w:val="000000" w:themeColor="text1"/>
    </w:rPr>
  </w:style>
  <w:style w:type="paragraph" w:customStyle="1" w:styleId="BodyText1">
    <w:name w:val="Body Text1"/>
    <w:basedOn w:val="Normal"/>
    <w:link w:val="BodytextChar"/>
    <w:autoRedefine/>
    <w:rsid w:val="000329FE"/>
    <w:pPr>
      <w:spacing w:after="0" w:line="240" w:lineRule="auto"/>
      <w:ind w:right="-46"/>
    </w:pPr>
    <w:rPr>
      <w:iCs/>
    </w:rPr>
  </w:style>
  <w:style w:type="character" w:customStyle="1" w:styleId="Bullet2Char">
    <w:name w:val="Bullet 2 Char"/>
    <w:basedOn w:val="ListParagraphChar"/>
    <w:link w:val="Bullet2"/>
    <w:rsid w:val="00263AEA"/>
    <w:rPr>
      <w:rFonts w:cstheme="minorHAnsi"/>
      <w:color w:val="000000" w:themeColor="text1"/>
    </w:rPr>
  </w:style>
  <w:style w:type="character" w:customStyle="1" w:styleId="BodytextChar">
    <w:name w:val="Body text Char"/>
    <w:basedOn w:val="DefaultParagraphFont"/>
    <w:link w:val="BodyText1"/>
    <w:rsid w:val="000329FE"/>
    <w:rPr>
      <w:rFonts w:ascii="Calibri" w:hAnsi="Calibri"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022382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33926"/>
    <w:pPr>
      <w:spacing w:after="100"/>
      <w:ind w:left="220"/>
    </w:pPr>
    <w:rPr>
      <w:rFonts w:eastAsiaTheme="minorEastAsia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33926"/>
    <w:pPr>
      <w:spacing w:after="100"/>
    </w:pPr>
    <w:rPr>
      <w:rFonts w:eastAsiaTheme="minorEastAsia"/>
      <w:b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33926"/>
    <w:pPr>
      <w:spacing w:after="100"/>
      <w:ind w:left="440"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22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382"/>
  </w:style>
  <w:style w:type="paragraph" w:styleId="Footer">
    <w:name w:val="footer"/>
    <w:basedOn w:val="Normal"/>
    <w:link w:val="FooterChar"/>
    <w:uiPriority w:val="99"/>
    <w:unhideWhenUsed/>
    <w:rsid w:val="00022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382"/>
  </w:style>
  <w:style w:type="character" w:styleId="Hyperlink">
    <w:name w:val="Hyperlink"/>
    <w:basedOn w:val="DefaultParagraphFont"/>
    <w:uiPriority w:val="99"/>
    <w:unhideWhenUsed/>
    <w:rsid w:val="002475A8"/>
    <w:rPr>
      <w:color w:val="0563C1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936A9A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04541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customStyle="1" w:styleId="Pa6">
    <w:name w:val="Pa6"/>
    <w:basedOn w:val="Normal"/>
    <w:next w:val="Normal"/>
    <w:uiPriority w:val="99"/>
    <w:rsid w:val="00CF683E"/>
    <w:pPr>
      <w:autoSpaceDE w:val="0"/>
      <w:autoSpaceDN w:val="0"/>
      <w:adjustRightInd w:val="0"/>
      <w:spacing w:after="0" w:line="161" w:lineRule="atLeast"/>
    </w:pPr>
    <w:rPr>
      <w:rFonts w:ascii="Arial" w:hAnsi="Arial" w:cs="Arial"/>
      <w:sz w:val="24"/>
      <w:szCs w:val="24"/>
    </w:rPr>
  </w:style>
  <w:style w:type="character" w:customStyle="1" w:styleId="A3">
    <w:name w:val="A3"/>
    <w:uiPriority w:val="99"/>
    <w:rsid w:val="00CF683E"/>
    <w:rPr>
      <w:color w:val="000000"/>
      <w:sz w:val="22"/>
      <w:szCs w:val="22"/>
    </w:rPr>
  </w:style>
  <w:style w:type="paragraph" w:styleId="PlainText">
    <w:name w:val="Plain Text"/>
    <w:basedOn w:val="Normal"/>
    <w:link w:val="PlainTextChar"/>
    <w:uiPriority w:val="1"/>
    <w:rsid w:val="00450A98"/>
    <w:pPr>
      <w:spacing w:before="180" w:after="0" w:line="280" w:lineRule="atLeast"/>
      <w:ind w:left="1361"/>
    </w:pPr>
    <w:rPr>
      <w:rFonts w:ascii="Arial" w:hAnsi="Arial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1"/>
    <w:rsid w:val="00450A98"/>
    <w:rPr>
      <w:rFonts w:ascii="Arial" w:hAnsi="Arial" w:cs="Courier New"/>
      <w:szCs w:val="21"/>
    </w:rPr>
  </w:style>
  <w:style w:type="paragraph" w:customStyle="1" w:styleId="Appendix">
    <w:name w:val="Appendix"/>
    <w:basedOn w:val="Normal"/>
    <w:next w:val="PlainText"/>
    <w:uiPriority w:val="15"/>
    <w:rsid w:val="00450A98"/>
    <w:pPr>
      <w:numPr>
        <w:numId w:val="3"/>
      </w:numPr>
      <w:spacing w:after="460" w:line="460" w:lineRule="atLeast"/>
    </w:pPr>
    <w:rPr>
      <w:rFonts w:ascii="Arial" w:hAnsi="Arial" w:cs="Arial"/>
      <w:sz w:val="36"/>
    </w:rPr>
  </w:style>
  <w:style w:type="numbering" w:customStyle="1" w:styleId="AppendicesList">
    <w:name w:val="Appendices List"/>
    <w:uiPriority w:val="99"/>
    <w:rsid w:val="00450A98"/>
    <w:pPr>
      <w:numPr>
        <w:numId w:val="3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939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39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39F4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39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9F4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1F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1F04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FF5DE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993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3205C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2">
    <w:name w:val="List Table 4 Accent 2"/>
    <w:basedOn w:val="TableNormal"/>
    <w:uiPriority w:val="49"/>
    <w:rsid w:val="007E08F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1288C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5B41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5DE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5DE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35DE4"/>
    <w:rPr>
      <w:vertAlign w:val="superscript"/>
    </w:rPr>
  </w:style>
  <w:style w:type="paragraph" w:customStyle="1" w:styleId="Default">
    <w:name w:val="Default"/>
    <w:rsid w:val="004B3D8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Strong">
    <w:name w:val="Strong"/>
    <w:basedOn w:val="DefaultParagraphFont"/>
    <w:uiPriority w:val="22"/>
    <w:rsid w:val="00E55EB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B4CF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3C62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268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character" w:customStyle="1" w:styleId="mglabel">
    <w:name w:val="mglabel"/>
    <w:basedOn w:val="DefaultParagraphFont"/>
    <w:rsid w:val="00DE0FDD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E0B98"/>
    <w:rPr>
      <w:color w:val="808080"/>
      <w:shd w:val="clear" w:color="auto" w:fill="E6E6E6"/>
    </w:rPr>
  </w:style>
  <w:style w:type="character" w:styleId="Emphasis">
    <w:name w:val="Emphasis"/>
    <w:basedOn w:val="DefaultParagraphFont"/>
    <w:uiPriority w:val="20"/>
    <w:rsid w:val="00476192"/>
    <w:rPr>
      <w:i/>
      <w:iCs/>
    </w:rPr>
  </w:style>
  <w:style w:type="paragraph" w:styleId="Quote">
    <w:name w:val="Quote"/>
    <w:basedOn w:val="Normal"/>
    <w:next w:val="Normal"/>
    <w:link w:val="QuoteChar"/>
    <w:uiPriority w:val="29"/>
    <w:rsid w:val="00E17298"/>
    <w:pPr>
      <w:spacing w:before="200"/>
      <w:ind w:right="-46"/>
    </w:pPr>
    <w:rPr>
      <w:rFonts w:cs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298"/>
    <w:rPr>
      <w:rFonts w:cstheme="minorHAnsi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rsid w:val="003C6268"/>
    <w:pPr>
      <w:numPr>
        <w:ilvl w:val="1"/>
      </w:numPr>
      <w:spacing w:before="120"/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C6268"/>
    <w:rPr>
      <w:rFonts w:eastAsiaTheme="minorEastAsia"/>
      <w:color w:val="000000" w:themeColor="text1"/>
      <w:spacing w:val="15"/>
    </w:rPr>
  </w:style>
  <w:style w:type="character" w:styleId="SubtleEmphasis">
    <w:name w:val="Subtle Emphasis"/>
    <w:basedOn w:val="DefaultParagraphFont"/>
    <w:uiPriority w:val="19"/>
    <w:rsid w:val="00D15BDD"/>
    <w:rPr>
      <w:i/>
      <w:iCs/>
      <w:color w:val="404040" w:themeColor="text1" w:themeTint="BF"/>
    </w:rPr>
  </w:style>
  <w:style w:type="character" w:customStyle="1" w:styleId="section-info-text">
    <w:name w:val="section-info-text"/>
    <w:basedOn w:val="DefaultParagraphFont"/>
    <w:rsid w:val="00B02550"/>
  </w:style>
  <w:style w:type="paragraph" w:styleId="TOC4">
    <w:name w:val="toc 4"/>
    <w:basedOn w:val="Normal"/>
    <w:next w:val="Normal"/>
    <w:autoRedefine/>
    <w:uiPriority w:val="39"/>
    <w:semiHidden/>
    <w:unhideWhenUsed/>
    <w:rsid w:val="00633926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6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thirdrevolutionprojectsltd.sharepoint.com/sites/ThirdRevolutionProjectsLtd/TRP%20Templates/Planning_Statement_Solar_v202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F3EFFCE733FC4BBB99199B172A579C" ma:contentTypeVersion="4" ma:contentTypeDescription="Create a new document." ma:contentTypeScope="" ma:versionID="12660046c343ee52145ae87fd4a8d8ca">
  <xsd:schema xmlns:xsd="http://www.w3.org/2001/XMLSchema" xmlns:xs="http://www.w3.org/2001/XMLSchema" xmlns:p="http://schemas.microsoft.com/office/2006/metadata/properties" xmlns:ns2="92d3d388-b9ea-4e4f-b287-b17476b20cc7" targetNamespace="http://schemas.microsoft.com/office/2006/metadata/properties" ma:root="true" ma:fieldsID="b4de991b435edd6f59bc7ecc81396040" ns2:_="">
    <xsd:import namespace="92d3d388-b9ea-4e4f-b287-b17476b20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3d388-b9ea-4e4f-b287-b17476b20c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FB1A0B-B84F-48C0-8332-56B4B72CBE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d3d388-b9ea-4e4f-b287-b17476b20c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42951E-E116-4DEA-B2B6-F7FBF5C7C9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20EE32-CF08-4806-9A4E-576E72CBB0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76B5AA-3E4E-477B-844F-00B3BF24D5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Planning_Statement_Solar_v2024.dotx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Links>
    <vt:vector size="300" baseType="variant">
      <vt:variant>
        <vt:i4>1376305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_Toc122601277</vt:lpwstr>
      </vt:variant>
      <vt:variant>
        <vt:i4>1376305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_Toc122601276</vt:lpwstr>
      </vt:variant>
      <vt:variant>
        <vt:i4>1376305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_Toc122601275</vt:lpwstr>
      </vt:variant>
      <vt:variant>
        <vt:i4>1376305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_Toc122601274</vt:lpwstr>
      </vt:variant>
      <vt:variant>
        <vt:i4>1376305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_Toc122601273</vt:lpwstr>
      </vt:variant>
      <vt:variant>
        <vt:i4>1376305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_Toc122601272</vt:lpwstr>
      </vt:variant>
      <vt:variant>
        <vt:i4>1376305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_Toc122601271</vt:lpwstr>
      </vt:variant>
      <vt:variant>
        <vt:i4>1376305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_Toc122601270</vt:lpwstr>
      </vt:variant>
      <vt:variant>
        <vt:i4>1310769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_Toc122601269</vt:lpwstr>
      </vt:variant>
      <vt:variant>
        <vt:i4>1310769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_Toc122601268</vt:lpwstr>
      </vt:variant>
      <vt:variant>
        <vt:i4>1310769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_Toc122601267</vt:lpwstr>
      </vt:variant>
      <vt:variant>
        <vt:i4>1310769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_Toc122601266</vt:lpwstr>
      </vt:variant>
      <vt:variant>
        <vt:i4>1310769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_Toc122601265</vt:lpwstr>
      </vt:variant>
      <vt:variant>
        <vt:i4>1310769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_Toc122601264</vt:lpwstr>
      </vt:variant>
      <vt:variant>
        <vt:i4>1310769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_Toc122601263</vt:lpwstr>
      </vt:variant>
      <vt:variant>
        <vt:i4>1310769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_Toc122601262</vt:lpwstr>
      </vt:variant>
      <vt:variant>
        <vt:i4>1310769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_Toc122601261</vt:lpwstr>
      </vt:variant>
      <vt:variant>
        <vt:i4>1310769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_Toc122601260</vt:lpwstr>
      </vt:variant>
      <vt:variant>
        <vt:i4>1507377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_Toc122601259</vt:lpwstr>
      </vt:variant>
      <vt:variant>
        <vt:i4>1507377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_Toc122601258</vt:lpwstr>
      </vt:variant>
      <vt:variant>
        <vt:i4>1507377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_Toc122601257</vt:lpwstr>
      </vt:variant>
      <vt:variant>
        <vt:i4>1507377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_Toc122601256</vt:lpwstr>
      </vt:variant>
      <vt:variant>
        <vt:i4>1507377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_Toc122601255</vt:lpwstr>
      </vt:variant>
      <vt:variant>
        <vt:i4>1507377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_Toc122601254</vt:lpwstr>
      </vt:variant>
      <vt:variant>
        <vt:i4>1507377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_Toc122601253</vt:lpwstr>
      </vt:variant>
      <vt:variant>
        <vt:i4>1507377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_Toc122601252</vt:lpwstr>
      </vt:variant>
      <vt:variant>
        <vt:i4>1507377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_Toc122601251</vt:lpwstr>
      </vt:variant>
      <vt:variant>
        <vt:i4>1507377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_Toc122601250</vt:lpwstr>
      </vt:variant>
      <vt:variant>
        <vt:i4>1441841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_Toc122601249</vt:lpwstr>
      </vt:variant>
      <vt:variant>
        <vt:i4>1441841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_Toc122601248</vt:lpwstr>
      </vt:variant>
      <vt:variant>
        <vt:i4>1441841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_Toc122601247</vt:lpwstr>
      </vt:variant>
      <vt:variant>
        <vt:i4>1441841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_Toc122601246</vt:lpwstr>
      </vt:variant>
      <vt:variant>
        <vt:i4>1441841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_Toc122601245</vt:lpwstr>
      </vt:variant>
      <vt:variant>
        <vt:i4>1441841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_Toc122601244</vt:lpwstr>
      </vt:variant>
      <vt:variant>
        <vt:i4>1441841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_Toc122601243</vt:lpwstr>
      </vt:variant>
      <vt:variant>
        <vt:i4>1441841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_Toc122601242</vt:lpwstr>
      </vt:variant>
      <vt:variant>
        <vt:i4>1441841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_Toc122601241</vt:lpwstr>
      </vt:variant>
      <vt:variant>
        <vt:i4>1441841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_Toc122601240</vt:lpwstr>
      </vt:variant>
      <vt:variant>
        <vt:i4>1114161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_Toc122601239</vt:lpwstr>
      </vt:variant>
      <vt:variant>
        <vt:i4>1114161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_Toc122601238</vt:lpwstr>
      </vt:variant>
      <vt:variant>
        <vt:i4>1114161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_Toc122601237</vt:lpwstr>
      </vt:variant>
      <vt:variant>
        <vt:i4>1114161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_Toc122601236</vt:lpwstr>
      </vt:variant>
      <vt:variant>
        <vt:i4>1114161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_Toc122601235</vt:lpwstr>
      </vt:variant>
      <vt:variant>
        <vt:i4>1114161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_Toc122601234</vt:lpwstr>
      </vt:variant>
      <vt:variant>
        <vt:i4>1114161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_Toc122601233</vt:lpwstr>
      </vt:variant>
      <vt:variant>
        <vt:i4>1114161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_Toc122601232</vt:lpwstr>
      </vt:variant>
      <vt:variant>
        <vt:i4>1114161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_Toc122601231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_Toc122601230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_Toc122601229</vt:lpwstr>
      </vt:variant>
      <vt:variant>
        <vt:i4>1048625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_Toc122601228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Rogers</dc:creator>
  <cp:keywords/>
  <dc:description/>
  <cp:lastModifiedBy>Josh Rogers</cp:lastModifiedBy>
  <cp:revision>1</cp:revision>
  <cp:lastPrinted>2018-10-30T20:18:00Z</cp:lastPrinted>
  <dcterms:created xsi:type="dcterms:W3CDTF">2026-03-25T22:06:00Z</dcterms:created>
  <dcterms:modified xsi:type="dcterms:W3CDTF">2026-03-25T22:08:00Z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0x010100CAF3EFFCE733FC4BBB99199B172A579C</vt:lpwstr>
  </property>
</Properties>
</file>