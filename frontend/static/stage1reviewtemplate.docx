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F586" w14:textId="77777777" w:rsidR="0065416B" w:rsidRDefault="00F10010" w:rsidP="0065416B">
      <w:r>
        <w:rPr>
          <w:rFonts w:ascii="Calibri" w:hAnsi="Calibri"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3C848CE1" wp14:editId="3AA5BE2F">
                <wp:simplePos x="0" y="0"/>
                <wp:positionH relativeFrom="column">
                  <wp:posOffset>0</wp:posOffset>
                </wp:positionH>
                <wp:positionV relativeFrom="page">
                  <wp:posOffset>678180</wp:posOffset>
                </wp:positionV>
                <wp:extent cx="3665220" cy="123698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1236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EBA3B" w14:textId="77777777" w:rsidR="0065416B" w:rsidRDefault="006B6159" w:rsidP="008202A6">
                            <w:pPr>
                              <w:pStyle w:val="Heading1"/>
                            </w:pPr>
                            <w:r>
                              <w:t>[</w:t>
                            </w:r>
                            <w:r w:rsidRPr="006B6159">
                              <w:rPr>
                                <w:highlight w:val="yellow"/>
                              </w:rPr>
                              <w:t>Site Name</w:t>
                            </w:r>
                            <w:r>
                              <w:t>]</w:t>
                            </w:r>
                          </w:p>
                          <w:p w14:paraId="247B55EF" w14:textId="77777777" w:rsidR="0065416B" w:rsidRPr="00035481" w:rsidRDefault="0065416B" w:rsidP="0065416B">
                            <w:pPr>
                              <w:pStyle w:val="Subtitle"/>
                              <w:jc w:val="right"/>
                            </w:pPr>
                            <w:r>
                              <w:t>Stage 1 Planning Appraisal</w:t>
                            </w:r>
                          </w:p>
                          <w:p w14:paraId="2A9C65E7" w14:textId="77777777" w:rsidR="0065416B" w:rsidRPr="00E9792F" w:rsidRDefault="006B6159" w:rsidP="0065416B">
                            <w:pPr>
                              <w:jc w:val="right"/>
                            </w:pPr>
                            <w:r>
                              <w:t>[</w:t>
                            </w:r>
                            <w:r w:rsidRPr="006B6159">
                              <w:rPr>
                                <w:highlight w:val="yellow"/>
                              </w:rPr>
                              <w:t>Date</w:t>
                            </w:r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848C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3.4pt;width:288.6pt;height:97.4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" stroked="f">
                <v:textbox>
                  <w:txbxContent>
                    <w:p w14:paraId="7F3EBA3B" w14:textId="77777777" w:rsidR="0065416B" w:rsidRDefault="006B6159" w:rsidP="008202A6">
                      <w:pPr>
                        <w:pStyle w:val="Heading1"/>
                      </w:pPr>
                      <w:r>
                        <w:t>[</w:t>
                      </w:r>
                      <w:r w:rsidRPr="006B6159">
                        <w:rPr>
                          <w:highlight w:val="yellow"/>
                        </w:rPr>
                        <w:t>Site Name</w:t>
                      </w:r>
                      <w:r>
                        <w:t>]</w:t>
                      </w:r>
                    </w:p>
                    <w:p w14:paraId="247B55EF" w14:textId="77777777" w:rsidR="0065416B" w:rsidRPr="00035481" w:rsidRDefault="0065416B" w:rsidP="0065416B">
                      <w:pPr>
                        <w:pStyle w:val="Subtitle"/>
                        <w:jc w:val="right"/>
                      </w:pPr>
                      <w:r>
                        <w:t>Stage 1 Planning Appraisal</w:t>
                      </w:r>
                    </w:p>
                    <w:p w14:paraId="2A9C65E7" w14:textId="77777777" w:rsidR="0065416B" w:rsidRPr="00E9792F" w:rsidRDefault="006B6159" w:rsidP="0065416B">
                      <w:pPr>
                        <w:jc w:val="right"/>
                      </w:pPr>
                      <w:r>
                        <w:t>[</w:t>
                      </w:r>
                      <w:r w:rsidRPr="006B6159">
                        <w:rPr>
                          <w:highlight w:val="yellow"/>
                        </w:rPr>
                        <w:t>Date</w:t>
                      </w:r>
                      <w:r>
                        <w:t>]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9268" behindDoc="0" locked="0" layoutInCell="1" allowOverlap="1" wp14:anchorId="42EB2BF5" wp14:editId="0F5F538E">
            <wp:simplePos x="0" y="0"/>
            <wp:positionH relativeFrom="margin">
              <wp:posOffset>3740785</wp:posOffset>
            </wp:positionH>
            <wp:positionV relativeFrom="margin">
              <wp:posOffset>-251460</wp:posOffset>
            </wp:positionV>
            <wp:extent cx="2364105" cy="1143000"/>
            <wp:effectExtent l="0" t="0" r="0" b="0"/>
            <wp:wrapSquare wrapText="bothSides"/>
            <wp:docPr id="1162881598" name="Picture 2" descr="A logo with blue and green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81598" name="Picture 2" descr="A logo with blue and green color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6B6A6" w14:textId="77777777" w:rsidR="0065416B" w:rsidRDefault="0065416B" w:rsidP="0065416B"/>
    <w:p w14:paraId="4F39C0EA" w14:textId="77777777" w:rsidR="00622123" w:rsidRDefault="00622123"/>
    <w:sectPr w:rsidR="00622123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D631" w14:textId="77777777" w:rsidR="00F30272" w:rsidRDefault="00F30272" w:rsidP="00171FB1">
      <w:pPr>
        <w:spacing w:after="0" w:line="240" w:lineRule="auto"/>
      </w:pPr>
      <w:r>
        <w:separator/>
      </w:r>
    </w:p>
  </w:endnote>
  <w:endnote w:type="continuationSeparator" w:id="0">
    <w:p w14:paraId="542BF5DD" w14:textId="77777777" w:rsidR="00F30272" w:rsidRDefault="00F30272" w:rsidP="00171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1964769"/>
      <w:docPartObj>
        <w:docPartGallery w:val="Page Numbers (Bottom of Page)"/>
        <w:docPartUnique/>
      </w:docPartObj>
    </w:sdtPr>
    <w:sdtEndPr/>
    <w:sdtContent>
      <w:p w14:paraId="702E7BEB" w14:textId="77777777" w:rsidR="00171FB1" w:rsidRDefault="00171FB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254CD66" w14:textId="77777777" w:rsidR="00171FB1" w:rsidRDefault="00171F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B958C" w14:textId="77777777" w:rsidR="00F30272" w:rsidRDefault="00F30272" w:rsidP="00171FB1">
      <w:pPr>
        <w:spacing w:after="0" w:line="240" w:lineRule="auto"/>
      </w:pPr>
      <w:r>
        <w:separator/>
      </w:r>
    </w:p>
  </w:footnote>
  <w:footnote w:type="continuationSeparator" w:id="0">
    <w:p w14:paraId="439F6F1B" w14:textId="77777777" w:rsidR="00F30272" w:rsidRDefault="00F30272" w:rsidP="00171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5DFB"/>
    <w:multiLevelType w:val="hybridMultilevel"/>
    <w:tmpl w:val="588A32C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6567CA"/>
    <w:multiLevelType w:val="hybridMultilevel"/>
    <w:tmpl w:val="1DB8A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11A8E"/>
    <w:multiLevelType w:val="hybridMultilevel"/>
    <w:tmpl w:val="BAD02FB4"/>
    <w:lvl w:ilvl="0" w:tplc="08090005">
      <w:start w:val="1"/>
      <w:numFmt w:val="bullet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A689C"/>
    <w:multiLevelType w:val="hybridMultilevel"/>
    <w:tmpl w:val="D5387238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5060AD2"/>
    <w:multiLevelType w:val="hybridMultilevel"/>
    <w:tmpl w:val="3A764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72523"/>
    <w:multiLevelType w:val="hybridMultilevel"/>
    <w:tmpl w:val="81E0DAD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59283D"/>
    <w:multiLevelType w:val="hybridMultilevel"/>
    <w:tmpl w:val="B1B02BD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4A0553"/>
    <w:multiLevelType w:val="hybridMultilevel"/>
    <w:tmpl w:val="02CED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951C9"/>
    <w:multiLevelType w:val="hybridMultilevel"/>
    <w:tmpl w:val="441C63E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5DA4C3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05492"/>
    <w:multiLevelType w:val="hybridMultilevel"/>
    <w:tmpl w:val="182E086A"/>
    <w:lvl w:ilvl="0" w:tplc="0784C51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D63C8D"/>
    <w:multiLevelType w:val="hybridMultilevel"/>
    <w:tmpl w:val="6CF6B0F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01BF1"/>
    <w:multiLevelType w:val="hybridMultilevel"/>
    <w:tmpl w:val="A45E19F0"/>
    <w:lvl w:ilvl="0" w:tplc="9D3EC12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1333C"/>
    <w:multiLevelType w:val="hybridMultilevel"/>
    <w:tmpl w:val="8E9CA3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AD6FCB"/>
    <w:multiLevelType w:val="multilevel"/>
    <w:tmpl w:val="394ED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153196">
    <w:abstractNumId w:val="13"/>
  </w:num>
  <w:num w:numId="2" w16cid:durableId="1801537977">
    <w:abstractNumId w:val="1"/>
  </w:num>
  <w:num w:numId="3" w16cid:durableId="520633483">
    <w:abstractNumId w:val="11"/>
  </w:num>
  <w:num w:numId="4" w16cid:durableId="524254134">
    <w:abstractNumId w:val="6"/>
  </w:num>
  <w:num w:numId="5" w16cid:durableId="2090341859">
    <w:abstractNumId w:val="8"/>
  </w:num>
  <w:num w:numId="6" w16cid:durableId="1523084506">
    <w:abstractNumId w:val="3"/>
  </w:num>
  <w:num w:numId="7" w16cid:durableId="967975118">
    <w:abstractNumId w:val="4"/>
  </w:num>
  <w:num w:numId="8" w16cid:durableId="1584027214">
    <w:abstractNumId w:val="5"/>
  </w:num>
  <w:num w:numId="9" w16cid:durableId="858658623">
    <w:abstractNumId w:val="12"/>
  </w:num>
  <w:num w:numId="10" w16cid:durableId="1982613614">
    <w:abstractNumId w:val="10"/>
  </w:num>
  <w:num w:numId="11" w16cid:durableId="406192885">
    <w:abstractNumId w:val="0"/>
  </w:num>
  <w:num w:numId="12" w16cid:durableId="1859852414">
    <w:abstractNumId w:val="2"/>
  </w:num>
  <w:num w:numId="13" w16cid:durableId="19015889">
    <w:abstractNumId w:val="7"/>
  </w:num>
  <w:num w:numId="14" w16cid:durableId="915743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1F"/>
    <w:rsid w:val="000060E4"/>
    <w:rsid w:val="00013AB2"/>
    <w:rsid w:val="00036D17"/>
    <w:rsid w:val="00047CE1"/>
    <w:rsid w:val="00057915"/>
    <w:rsid w:val="00067DB3"/>
    <w:rsid w:val="0007723B"/>
    <w:rsid w:val="000831ED"/>
    <w:rsid w:val="00087879"/>
    <w:rsid w:val="0009621D"/>
    <w:rsid w:val="000C1724"/>
    <w:rsid w:val="000C1E16"/>
    <w:rsid w:val="000C5F45"/>
    <w:rsid w:val="000C6FAB"/>
    <w:rsid w:val="000D6373"/>
    <w:rsid w:val="000D679E"/>
    <w:rsid w:val="000D6B7C"/>
    <w:rsid w:val="000E0091"/>
    <w:rsid w:val="000E394E"/>
    <w:rsid w:val="001008B1"/>
    <w:rsid w:val="00100FF2"/>
    <w:rsid w:val="00106EEC"/>
    <w:rsid w:val="00116798"/>
    <w:rsid w:val="00123823"/>
    <w:rsid w:val="001247FB"/>
    <w:rsid w:val="00131ACD"/>
    <w:rsid w:val="00134825"/>
    <w:rsid w:val="00135513"/>
    <w:rsid w:val="001422A5"/>
    <w:rsid w:val="00142B24"/>
    <w:rsid w:val="0015407C"/>
    <w:rsid w:val="001556C8"/>
    <w:rsid w:val="00156812"/>
    <w:rsid w:val="00156AD9"/>
    <w:rsid w:val="00162584"/>
    <w:rsid w:val="00171FB1"/>
    <w:rsid w:val="001740EC"/>
    <w:rsid w:val="00175902"/>
    <w:rsid w:val="00177BC9"/>
    <w:rsid w:val="00177DBD"/>
    <w:rsid w:val="00182853"/>
    <w:rsid w:val="001A52E3"/>
    <w:rsid w:val="001B2356"/>
    <w:rsid w:val="001D6BA5"/>
    <w:rsid w:val="001E53C1"/>
    <w:rsid w:val="001E749C"/>
    <w:rsid w:val="001F2B74"/>
    <w:rsid w:val="001F7433"/>
    <w:rsid w:val="002343F2"/>
    <w:rsid w:val="00237C4D"/>
    <w:rsid w:val="0024059F"/>
    <w:rsid w:val="00240919"/>
    <w:rsid w:val="00243C59"/>
    <w:rsid w:val="00245964"/>
    <w:rsid w:val="00246A16"/>
    <w:rsid w:val="002664B0"/>
    <w:rsid w:val="00270E0A"/>
    <w:rsid w:val="002773E0"/>
    <w:rsid w:val="0027752C"/>
    <w:rsid w:val="002806A4"/>
    <w:rsid w:val="00283191"/>
    <w:rsid w:val="0028577C"/>
    <w:rsid w:val="00294D85"/>
    <w:rsid w:val="002C351E"/>
    <w:rsid w:val="002C37D6"/>
    <w:rsid w:val="002C62C8"/>
    <w:rsid w:val="002D563E"/>
    <w:rsid w:val="002E0BE0"/>
    <w:rsid w:val="002F216A"/>
    <w:rsid w:val="00316EEC"/>
    <w:rsid w:val="00317620"/>
    <w:rsid w:val="003204F8"/>
    <w:rsid w:val="003301AB"/>
    <w:rsid w:val="00335EAB"/>
    <w:rsid w:val="00340440"/>
    <w:rsid w:val="003419CB"/>
    <w:rsid w:val="0034721D"/>
    <w:rsid w:val="00350B35"/>
    <w:rsid w:val="00366322"/>
    <w:rsid w:val="003769A7"/>
    <w:rsid w:val="00387C3E"/>
    <w:rsid w:val="00392D46"/>
    <w:rsid w:val="003933CD"/>
    <w:rsid w:val="00397FA9"/>
    <w:rsid w:val="003A7851"/>
    <w:rsid w:val="003B2844"/>
    <w:rsid w:val="003B3197"/>
    <w:rsid w:val="003C2A79"/>
    <w:rsid w:val="003C7AE0"/>
    <w:rsid w:val="003D248D"/>
    <w:rsid w:val="003E103E"/>
    <w:rsid w:val="003E19CB"/>
    <w:rsid w:val="003E6868"/>
    <w:rsid w:val="003E7ED3"/>
    <w:rsid w:val="003F118A"/>
    <w:rsid w:val="003F4EBF"/>
    <w:rsid w:val="00406FE5"/>
    <w:rsid w:val="00407268"/>
    <w:rsid w:val="00424591"/>
    <w:rsid w:val="00441516"/>
    <w:rsid w:val="004476CE"/>
    <w:rsid w:val="004502BD"/>
    <w:rsid w:val="004541E1"/>
    <w:rsid w:val="00454AE6"/>
    <w:rsid w:val="00460095"/>
    <w:rsid w:val="00467CDA"/>
    <w:rsid w:val="00472589"/>
    <w:rsid w:val="004A2142"/>
    <w:rsid w:val="004B05D7"/>
    <w:rsid w:val="004B511D"/>
    <w:rsid w:val="004C08F8"/>
    <w:rsid w:val="004C65C8"/>
    <w:rsid w:val="004E5ABA"/>
    <w:rsid w:val="004F254F"/>
    <w:rsid w:val="004F6BEB"/>
    <w:rsid w:val="00513489"/>
    <w:rsid w:val="005172C5"/>
    <w:rsid w:val="00517804"/>
    <w:rsid w:val="00520301"/>
    <w:rsid w:val="005232AF"/>
    <w:rsid w:val="0053327D"/>
    <w:rsid w:val="00537051"/>
    <w:rsid w:val="00544CFF"/>
    <w:rsid w:val="0055531C"/>
    <w:rsid w:val="005714FE"/>
    <w:rsid w:val="0057672F"/>
    <w:rsid w:val="00587291"/>
    <w:rsid w:val="005903DF"/>
    <w:rsid w:val="005A1B15"/>
    <w:rsid w:val="005C1101"/>
    <w:rsid w:val="005C5D2C"/>
    <w:rsid w:val="005E09EF"/>
    <w:rsid w:val="005E35A2"/>
    <w:rsid w:val="005F26E0"/>
    <w:rsid w:val="00600253"/>
    <w:rsid w:val="006022DC"/>
    <w:rsid w:val="00615814"/>
    <w:rsid w:val="00622123"/>
    <w:rsid w:val="0062243F"/>
    <w:rsid w:val="0063086B"/>
    <w:rsid w:val="00632118"/>
    <w:rsid w:val="00632E75"/>
    <w:rsid w:val="006369F0"/>
    <w:rsid w:val="0065416B"/>
    <w:rsid w:val="00657C4F"/>
    <w:rsid w:val="00663687"/>
    <w:rsid w:val="00664294"/>
    <w:rsid w:val="00667A3D"/>
    <w:rsid w:val="00690B4F"/>
    <w:rsid w:val="00697609"/>
    <w:rsid w:val="006A7F17"/>
    <w:rsid w:val="006B6159"/>
    <w:rsid w:val="006B6454"/>
    <w:rsid w:val="006B7A73"/>
    <w:rsid w:val="006C4BD4"/>
    <w:rsid w:val="006D0756"/>
    <w:rsid w:val="006E1B88"/>
    <w:rsid w:val="006E451D"/>
    <w:rsid w:val="006F1FE0"/>
    <w:rsid w:val="00723EEF"/>
    <w:rsid w:val="007275B1"/>
    <w:rsid w:val="00733BE8"/>
    <w:rsid w:val="00741630"/>
    <w:rsid w:val="00741B5D"/>
    <w:rsid w:val="00761141"/>
    <w:rsid w:val="00763C1E"/>
    <w:rsid w:val="00764FB7"/>
    <w:rsid w:val="00771E1F"/>
    <w:rsid w:val="0077578E"/>
    <w:rsid w:val="00784161"/>
    <w:rsid w:val="00794AFD"/>
    <w:rsid w:val="0079565C"/>
    <w:rsid w:val="007A2D07"/>
    <w:rsid w:val="007A2E66"/>
    <w:rsid w:val="007B1FAE"/>
    <w:rsid w:val="007D192C"/>
    <w:rsid w:val="0080093A"/>
    <w:rsid w:val="00804AC1"/>
    <w:rsid w:val="00814DC1"/>
    <w:rsid w:val="008202A6"/>
    <w:rsid w:val="008229ED"/>
    <w:rsid w:val="0084348C"/>
    <w:rsid w:val="00847DE8"/>
    <w:rsid w:val="00850FDB"/>
    <w:rsid w:val="008548F0"/>
    <w:rsid w:val="0088098A"/>
    <w:rsid w:val="008A2F2A"/>
    <w:rsid w:val="008A32A7"/>
    <w:rsid w:val="008A38A8"/>
    <w:rsid w:val="008B1C85"/>
    <w:rsid w:val="008B4285"/>
    <w:rsid w:val="008F50E4"/>
    <w:rsid w:val="00902A35"/>
    <w:rsid w:val="009068E3"/>
    <w:rsid w:val="009168F0"/>
    <w:rsid w:val="00923570"/>
    <w:rsid w:val="0092746C"/>
    <w:rsid w:val="00927749"/>
    <w:rsid w:val="0094441F"/>
    <w:rsid w:val="00953E49"/>
    <w:rsid w:val="00957AA4"/>
    <w:rsid w:val="00987178"/>
    <w:rsid w:val="009909B9"/>
    <w:rsid w:val="009956AA"/>
    <w:rsid w:val="009C0222"/>
    <w:rsid w:val="009C1CF1"/>
    <w:rsid w:val="009C238D"/>
    <w:rsid w:val="009F0CAE"/>
    <w:rsid w:val="00A10766"/>
    <w:rsid w:val="00A14F80"/>
    <w:rsid w:val="00A23CB1"/>
    <w:rsid w:val="00A405BA"/>
    <w:rsid w:val="00A534BC"/>
    <w:rsid w:val="00A56EBB"/>
    <w:rsid w:val="00A63601"/>
    <w:rsid w:val="00A7495B"/>
    <w:rsid w:val="00A75F49"/>
    <w:rsid w:val="00A9053A"/>
    <w:rsid w:val="00A93D3C"/>
    <w:rsid w:val="00AB4211"/>
    <w:rsid w:val="00AC6B87"/>
    <w:rsid w:val="00AD0106"/>
    <w:rsid w:val="00AD100F"/>
    <w:rsid w:val="00AD2C06"/>
    <w:rsid w:val="00AD5AED"/>
    <w:rsid w:val="00B21CA9"/>
    <w:rsid w:val="00B27411"/>
    <w:rsid w:val="00B32437"/>
    <w:rsid w:val="00B328FD"/>
    <w:rsid w:val="00B66F0C"/>
    <w:rsid w:val="00B722A9"/>
    <w:rsid w:val="00BA7EE9"/>
    <w:rsid w:val="00BC205D"/>
    <w:rsid w:val="00BC4763"/>
    <w:rsid w:val="00BD1FC7"/>
    <w:rsid w:val="00BE281B"/>
    <w:rsid w:val="00BF0F92"/>
    <w:rsid w:val="00BF2850"/>
    <w:rsid w:val="00C13367"/>
    <w:rsid w:val="00C138BA"/>
    <w:rsid w:val="00C33639"/>
    <w:rsid w:val="00C36FCC"/>
    <w:rsid w:val="00C456BE"/>
    <w:rsid w:val="00C54167"/>
    <w:rsid w:val="00C56EB8"/>
    <w:rsid w:val="00C61D74"/>
    <w:rsid w:val="00C72BA4"/>
    <w:rsid w:val="00C74DA1"/>
    <w:rsid w:val="00C849E0"/>
    <w:rsid w:val="00C86BF4"/>
    <w:rsid w:val="00CC297C"/>
    <w:rsid w:val="00CC31DF"/>
    <w:rsid w:val="00CD10E6"/>
    <w:rsid w:val="00CD1F1C"/>
    <w:rsid w:val="00CD644F"/>
    <w:rsid w:val="00CD665C"/>
    <w:rsid w:val="00CD7E48"/>
    <w:rsid w:val="00CE61A9"/>
    <w:rsid w:val="00CF35AC"/>
    <w:rsid w:val="00D03D42"/>
    <w:rsid w:val="00D17A3D"/>
    <w:rsid w:val="00D2068F"/>
    <w:rsid w:val="00D222EB"/>
    <w:rsid w:val="00D22B17"/>
    <w:rsid w:val="00D52843"/>
    <w:rsid w:val="00D56F72"/>
    <w:rsid w:val="00D64095"/>
    <w:rsid w:val="00D7171D"/>
    <w:rsid w:val="00D775C1"/>
    <w:rsid w:val="00D9124D"/>
    <w:rsid w:val="00D92EFA"/>
    <w:rsid w:val="00D978E7"/>
    <w:rsid w:val="00DA4270"/>
    <w:rsid w:val="00DB67F0"/>
    <w:rsid w:val="00DB7688"/>
    <w:rsid w:val="00DD0672"/>
    <w:rsid w:val="00DD088D"/>
    <w:rsid w:val="00DF5B28"/>
    <w:rsid w:val="00E00276"/>
    <w:rsid w:val="00E22165"/>
    <w:rsid w:val="00E2781A"/>
    <w:rsid w:val="00E27957"/>
    <w:rsid w:val="00E30B0C"/>
    <w:rsid w:val="00E32DC6"/>
    <w:rsid w:val="00E3654A"/>
    <w:rsid w:val="00E436B1"/>
    <w:rsid w:val="00E634E1"/>
    <w:rsid w:val="00E932D7"/>
    <w:rsid w:val="00E93B2B"/>
    <w:rsid w:val="00EA0813"/>
    <w:rsid w:val="00ED22BF"/>
    <w:rsid w:val="00ED3B25"/>
    <w:rsid w:val="00ED522A"/>
    <w:rsid w:val="00EF1660"/>
    <w:rsid w:val="00F10010"/>
    <w:rsid w:val="00F21E47"/>
    <w:rsid w:val="00F30272"/>
    <w:rsid w:val="00F42CEF"/>
    <w:rsid w:val="00F4323E"/>
    <w:rsid w:val="00F44BA6"/>
    <w:rsid w:val="00F457DC"/>
    <w:rsid w:val="00F55A05"/>
    <w:rsid w:val="00F66B0A"/>
    <w:rsid w:val="00F71216"/>
    <w:rsid w:val="00F75581"/>
    <w:rsid w:val="00F81DE9"/>
    <w:rsid w:val="00F83DBB"/>
    <w:rsid w:val="00F909BE"/>
    <w:rsid w:val="00FA46F3"/>
    <w:rsid w:val="00FB0B02"/>
    <w:rsid w:val="00FB19D8"/>
    <w:rsid w:val="00FD02F1"/>
    <w:rsid w:val="00FD0A09"/>
    <w:rsid w:val="00FD3941"/>
    <w:rsid w:val="189A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B884"/>
  <w15:docId w15:val="{63A016A1-C229-4184-BABD-10F382A9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851"/>
    <w:rPr>
      <w:color w:val="000000" w:themeColor="text1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32D7"/>
    <w:pPr>
      <w:keepNext/>
      <w:keepLines/>
      <w:spacing w:before="240" w:after="120" w:line="276" w:lineRule="auto"/>
      <w:jc w:val="right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noProof/>
      <w:color w:val="1F3864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8202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D7"/>
    <w:rPr>
      <w:rFonts w:asciiTheme="majorHAnsi" w:eastAsiaTheme="majorEastAsia" w:hAnsiTheme="majorHAnsi" w:cstheme="majorBidi"/>
      <w:b/>
      <w:color w:val="1F3864" w:themeColor="accent1" w:themeShade="80"/>
      <w:kern w:val="0"/>
      <w:sz w:val="32"/>
      <w:szCs w:val="32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416B"/>
    <w:rPr>
      <w:rFonts w:asciiTheme="majorHAnsi" w:eastAsiaTheme="majorEastAsia" w:hAnsiTheme="majorHAnsi" w:cstheme="majorBidi"/>
      <w:noProof/>
      <w:color w:val="1F3864" w:themeColor="accent1" w:themeShade="80"/>
      <w:kern w:val="0"/>
      <w:sz w:val="26"/>
      <w:szCs w:val="26"/>
      <w:lang w:val="en"/>
      <w14:ligatures w14:val="none"/>
    </w:rPr>
  </w:style>
  <w:style w:type="paragraph" w:styleId="ListParagraph">
    <w:name w:val="List Paragraph"/>
    <w:basedOn w:val="Normal"/>
    <w:uiPriority w:val="34"/>
    <w:rsid w:val="006541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5416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D7"/>
    <w:pPr>
      <w:numPr>
        <w:ilvl w:val="1"/>
      </w:numPr>
    </w:pPr>
    <w:rPr>
      <w:rFonts w:asciiTheme="majorHAnsi" w:hAnsiTheme="majorHAnsi"/>
      <w:sz w:val="32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E932D7"/>
    <w:rPr>
      <w:rFonts w:asciiTheme="majorHAnsi" w:hAnsiTheme="majorHAnsi"/>
      <w:color w:val="000000" w:themeColor="text1"/>
      <w:kern w:val="0"/>
      <w:sz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rsid w:val="00F21E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4E5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senumber">
    <w:name w:val="casenumber"/>
    <w:basedOn w:val="DefaultParagraphFont"/>
    <w:rsid w:val="004E5ABA"/>
  </w:style>
  <w:style w:type="character" w:customStyle="1" w:styleId="address">
    <w:name w:val="address"/>
    <w:basedOn w:val="DefaultParagraphFont"/>
    <w:rsid w:val="008B4285"/>
  </w:style>
  <w:style w:type="character" w:customStyle="1" w:styleId="description">
    <w:name w:val="description"/>
    <w:basedOn w:val="DefaultParagraphFont"/>
    <w:rsid w:val="009C1CF1"/>
  </w:style>
  <w:style w:type="table" w:styleId="GridTable1Light-Accent1">
    <w:name w:val="Grid Table 1 Light Accent 1"/>
    <w:basedOn w:val="TableNormal"/>
    <w:uiPriority w:val="46"/>
    <w:rsid w:val="00794AF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94AFD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94AFD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92357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Revision">
    <w:name w:val="Revision"/>
    <w:hidden/>
    <w:uiPriority w:val="99"/>
    <w:semiHidden/>
    <w:rsid w:val="009909B9"/>
    <w:pPr>
      <w:spacing w:after="0" w:line="240" w:lineRule="auto"/>
    </w:pPr>
    <w:rPr>
      <w:color w:val="767171" w:themeColor="background2" w:themeShade="80"/>
      <w:kern w:val="0"/>
      <w:lang w:val="e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71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B1"/>
    <w:rPr>
      <w:color w:val="767171" w:themeColor="background2" w:themeShade="80"/>
      <w:kern w:val="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1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B1"/>
    <w:rPr>
      <w:color w:val="767171" w:themeColor="background2" w:themeShade="80"/>
      <w:kern w:val="0"/>
      <w:lang w:val="en"/>
      <w14:ligatures w14:val="none"/>
    </w:rPr>
  </w:style>
  <w:style w:type="paragraph" w:styleId="NoSpacing">
    <w:name w:val="No Spacing"/>
    <w:uiPriority w:val="1"/>
    <w:rsid w:val="008202A6"/>
    <w:pPr>
      <w:spacing w:after="0" w:line="240" w:lineRule="auto"/>
    </w:pPr>
    <w:rPr>
      <w:color w:val="000000" w:themeColor="text1"/>
      <w:kern w:val="0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2A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rsid w:val="008202A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2A6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character" w:styleId="SubtleEmphasis">
    <w:name w:val="Subtle Emphasis"/>
    <w:basedOn w:val="DefaultParagraphFont"/>
    <w:uiPriority w:val="19"/>
    <w:rsid w:val="008202A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8202A6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rsid w:val="008202A6"/>
    <w:rPr>
      <w:i/>
      <w:iCs/>
    </w:rPr>
  </w:style>
  <w:style w:type="paragraph" w:styleId="Quote">
    <w:name w:val="Quote"/>
    <w:basedOn w:val="Normal"/>
    <w:next w:val="Normal"/>
    <w:link w:val="QuoteChar"/>
    <w:uiPriority w:val="29"/>
    <w:rsid w:val="008202A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2A6"/>
    <w:rPr>
      <w:i/>
      <w:iCs/>
      <w:color w:val="404040" w:themeColor="text1" w:themeTint="BF"/>
      <w:kern w:val="0"/>
      <w:lang w:val="e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rsid w:val="008202A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2A6"/>
    <w:rPr>
      <w:i/>
      <w:iCs/>
      <w:color w:val="4472C4" w:themeColor="accent1"/>
      <w:kern w:val="0"/>
      <w:lang w:val="en"/>
      <w14:ligatures w14:val="none"/>
    </w:rPr>
  </w:style>
  <w:style w:type="character" w:styleId="SubtleReference">
    <w:name w:val="Subtle Reference"/>
    <w:basedOn w:val="DefaultParagraphFont"/>
    <w:uiPriority w:val="31"/>
    <w:rsid w:val="008202A6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8202A6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rsid w:val="008202A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thirdrevolutionprojectsltd.sharepoint.com/sites/ThirdRevolutionProjectsLtd/TRP%20Templates/Stage1_Revi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3EFFCE733FC4BBB99199B172A579C" ma:contentTypeVersion="4" ma:contentTypeDescription="Create a new document." ma:contentTypeScope="" ma:versionID="12660046c343ee52145ae87fd4a8d8ca">
  <xsd:schema xmlns:xsd="http://www.w3.org/2001/XMLSchema" xmlns:xs="http://www.w3.org/2001/XMLSchema" xmlns:p="http://schemas.microsoft.com/office/2006/metadata/properties" xmlns:ns2="92d3d388-b9ea-4e4f-b287-b17476b20cc7" targetNamespace="http://schemas.microsoft.com/office/2006/metadata/properties" ma:root="true" ma:fieldsID="b4de991b435edd6f59bc7ecc81396040" ns2:_="">
    <xsd:import namespace="92d3d388-b9ea-4e4f-b287-b17476b20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3d388-b9ea-4e4f-b287-b17476b20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235E85-8362-41C6-B134-20F8F1753A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C4A8A8-5EE1-47E9-8732-2D7D78F09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3d388-b9ea-4e4f-b287-b17476b20c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CA790-9CE0-4C3E-9914-E99EB416139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D28E06-31B8-41DC-92DF-6EF7BDDCF70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Stage1_Review.dotx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Rogers</dc:creator>
  <cp:keywords/>
  <dc:description/>
  <cp:lastModifiedBy>Josh Rogers</cp:lastModifiedBy>
  <cp:revision>2</cp:revision>
  <dcterms:created xsi:type="dcterms:W3CDTF">2026-05-21T10:28:00Z</dcterms:created>
  <dcterms:modified xsi:type="dcterms:W3CDTF">2026-05-21T11:50:00Z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0x010100CAF3EFFCE733FC4BBB99199B172A579C</vt:lpwstr>
  </property>
  <property fmtid="{D5CDD505-2E9C-101B-9397-08002B2CF9AE}" pid="3" name="Order">
    <vt:r8>11674400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ShowInCatalog">
    <vt:bool>false</vt:bool>
  </property>
</Properties>
</file>