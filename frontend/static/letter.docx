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CDD6E" w14:textId="77777777" w:rsidR="00693256" w:rsidRPr="00D87577" w:rsidRDefault="00693256" w:rsidP="00693256">
      <w:pPr>
        <w:spacing w:line="240" w:lineRule="auto"/>
        <w:rPr>
          <w:rFonts w:asciiTheme="minorHAnsi" w:hAnsiTheme="minorHAnsi" w:cstheme="minorHAnsi"/>
        </w:rPr>
      </w:pPr>
      <w:r w:rsidRPr="00D87577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DF4B404" wp14:editId="49F88ACC">
                <wp:simplePos x="0" y="0"/>
                <wp:positionH relativeFrom="column">
                  <wp:posOffset>3573780</wp:posOffset>
                </wp:positionH>
                <wp:positionV relativeFrom="paragraph">
                  <wp:posOffset>0</wp:posOffset>
                </wp:positionV>
                <wp:extent cx="2468880" cy="1152525"/>
                <wp:effectExtent l="0" t="0" r="7620" b="952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888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0F1E3" w14:textId="77777777" w:rsidR="00246319" w:rsidRPr="00D87577" w:rsidRDefault="00EA6FF3" w:rsidP="002F733A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D87577">
                              <w:rPr>
                                <w:sz w:val="18"/>
                                <w:szCs w:val="18"/>
                              </w:rPr>
                              <w:t>Third Revolution Projects</w:t>
                            </w:r>
                            <w:r w:rsidRPr="00D8757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="00246319" w:rsidRPr="00D87577">
                              <w:rPr>
                                <w:sz w:val="18"/>
                                <w:szCs w:val="18"/>
                              </w:rPr>
                              <w:t>Build Studios</w:t>
                            </w:r>
                            <w:r w:rsidRPr="00D87577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246319" w:rsidRPr="00D87577">
                              <w:rPr>
                                <w:sz w:val="18"/>
                                <w:szCs w:val="18"/>
                              </w:rPr>
                              <w:t>203 Westminster Bridge R</w:t>
                            </w:r>
                            <w:r w:rsidR="00654319" w:rsidRPr="00D87577">
                              <w:rPr>
                                <w:sz w:val="18"/>
                                <w:szCs w:val="18"/>
                              </w:rPr>
                              <w:t>oa</w:t>
                            </w:r>
                            <w:r w:rsidR="00246319" w:rsidRPr="00D87577">
                              <w:rPr>
                                <w:sz w:val="18"/>
                                <w:szCs w:val="18"/>
                              </w:rPr>
                              <w:t>d London</w:t>
                            </w:r>
                            <w:r w:rsidR="002F733A" w:rsidRPr="00D87577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="00246319" w:rsidRPr="00D87577">
                              <w:rPr>
                                <w:sz w:val="18"/>
                                <w:szCs w:val="18"/>
                              </w:rPr>
                              <w:t xml:space="preserve"> SE1 7FR</w:t>
                            </w:r>
                          </w:p>
                          <w:p w14:paraId="537C5F77" w14:textId="77777777" w:rsidR="00CC4763" w:rsidRPr="00D87577" w:rsidRDefault="00CC4763" w:rsidP="002F733A">
                            <w:pPr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D87577">
                              <w:rPr>
                                <w:sz w:val="18"/>
                                <w:szCs w:val="18"/>
                              </w:rPr>
                              <w:t>Registered No.: 10204013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4B4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1.4pt;margin-top:0;width:194.4pt;height:90.7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" stroked="f">
                <v:textbox>
                  <w:txbxContent>
                    <w:p w14:paraId="41F0F1E3" w14:textId="77777777" w:rsidR="00246319" w:rsidRPr="00D87577" w:rsidRDefault="00EA6FF3" w:rsidP="002F733A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D87577">
                        <w:rPr>
                          <w:sz w:val="18"/>
                          <w:szCs w:val="18"/>
                        </w:rPr>
                        <w:t>Third Revolution Projects</w:t>
                      </w:r>
                      <w:r w:rsidRPr="00D87577">
                        <w:rPr>
                          <w:sz w:val="18"/>
                          <w:szCs w:val="18"/>
                        </w:rPr>
                        <w:br/>
                      </w:r>
                      <w:r w:rsidR="00246319" w:rsidRPr="00D87577">
                        <w:rPr>
                          <w:sz w:val="18"/>
                          <w:szCs w:val="18"/>
                        </w:rPr>
                        <w:t>Build Studios</w:t>
                      </w:r>
                      <w:r w:rsidRPr="00D87577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246319" w:rsidRPr="00D87577">
                        <w:rPr>
                          <w:sz w:val="18"/>
                          <w:szCs w:val="18"/>
                        </w:rPr>
                        <w:t>203 Westminster Bridge R</w:t>
                      </w:r>
                      <w:r w:rsidR="00654319" w:rsidRPr="00D87577">
                        <w:rPr>
                          <w:sz w:val="18"/>
                          <w:szCs w:val="18"/>
                        </w:rPr>
                        <w:t>oa</w:t>
                      </w:r>
                      <w:r w:rsidR="00246319" w:rsidRPr="00D87577">
                        <w:rPr>
                          <w:sz w:val="18"/>
                          <w:szCs w:val="18"/>
                        </w:rPr>
                        <w:t>d London</w:t>
                      </w:r>
                      <w:r w:rsidR="002F733A" w:rsidRPr="00D87577">
                        <w:rPr>
                          <w:sz w:val="18"/>
                          <w:szCs w:val="18"/>
                        </w:rPr>
                        <w:t>,</w:t>
                      </w:r>
                      <w:r w:rsidR="00246319" w:rsidRPr="00D87577">
                        <w:rPr>
                          <w:sz w:val="18"/>
                          <w:szCs w:val="18"/>
                        </w:rPr>
                        <w:t xml:space="preserve"> SE1 7FR</w:t>
                      </w:r>
                    </w:p>
                    <w:p w14:paraId="537C5F77" w14:textId="77777777" w:rsidR="00CC4763" w:rsidRPr="00D87577" w:rsidRDefault="00CC4763" w:rsidP="002F733A">
                      <w:pPr>
                        <w:jc w:val="right"/>
                        <w:rPr>
                          <w:sz w:val="18"/>
                          <w:szCs w:val="18"/>
                        </w:rPr>
                      </w:pPr>
                      <w:r w:rsidRPr="00D87577">
                        <w:rPr>
                          <w:sz w:val="18"/>
                          <w:szCs w:val="18"/>
                        </w:rPr>
                        <w:t>Registered No.: 10204013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87577">
        <w:rPr>
          <w:rFonts w:asciiTheme="minorHAnsi" w:hAnsiTheme="minorHAnsi" w:cstheme="minorHAnsi"/>
          <w:highlight w:val="yellow"/>
        </w:rPr>
        <w:t>[C</w:t>
      </w:r>
      <w:r w:rsidR="00D87577">
        <w:rPr>
          <w:rFonts w:asciiTheme="minorHAnsi" w:hAnsiTheme="minorHAnsi" w:cstheme="minorHAnsi"/>
          <w:highlight w:val="yellow"/>
        </w:rPr>
        <w:t>l</w:t>
      </w:r>
      <w:r w:rsidRPr="00D87577">
        <w:rPr>
          <w:rFonts w:asciiTheme="minorHAnsi" w:hAnsiTheme="minorHAnsi" w:cstheme="minorHAnsi"/>
          <w:highlight w:val="yellow"/>
        </w:rPr>
        <w:t>ient</w:t>
      </w:r>
      <w:r w:rsidR="00E57DF1" w:rsidRPr="00D87577">
        <w:rPr>
          <w:rFonts w:asciiTheme="minorHAnsi" w:hAnsiTheme="minorHAnsi" w:cstheme="minorHAnsi"/>
          <w:highlight w:val="yellow"/>
        </w:rPr>
        <w:t xml:space="preserve"> name and</w:t>
      </w:r>
      <w:r w:rsidRPr="00D87577">
        <w:rPr>
          <w:rFonts w:asciiTheme="minorHAnsi" w:hAnsiTheme="minorHAnsi" w:cstheme="minorHAnsi"/>
          <w:highlight w:val="yellow"/>
        </w:rPr>
        <w:t xml:space="preserve"> address</w:t>
      </w:r>
      <w:r w:rsidRPr="00D87577">
        <w:rPr>
          <w:rFonts w:asciiTheme="minorHAnsi" w:hAnsiTheme="minorHAnsi" w:cstheme="minorHAnsi"/>
          <w:highlight w:val="yellow"/>
        </w:rPr>
        <w:br/>
        <w:t>Use soft return</w:t>
      </w:r>
      <w:r w:rsidR="00E57DF1" w:rsidRPr="00D87577">
        <w:rPr>
          <w:rFonts w:asciiTheme="minorHAnsi" w:hAnsiTheme="minorHAnsi" w:cstheme="minorHAnsi"/>
        </w:rPr>
        <w:t xml:space="preserve"> </w:t>
      </w:r>
      <w:r w:rsidR="00E57DF1" w:rsidRPr="00D87577">
        <w:rPr>
          <w:rFonts w:asciiTheme="minorHAnsi" w:hAnsiTheme="minorHAnsi" w:cstheme="minorHAnsi"/>
          <w:highlight w:val="yellow"/>
        </w:rPr>
        <w:t>(</w:t>
      </w:r>
      <w:proofErr w:type="spellStart"/>
      <w:r w:rsidR="00E57DF1" w:rsidRPr="00D87577">
        <w:rPr>
          <w:rFonts w:asciiTheme="minorHAnsi" w:hAnsiTheme="minorHAnsi" w:cstheme="minorHAnsi"/>
          <w:highlight w:val="yellow"/>
        </w:rPr>
        <w:t>shift+enter</w:t>
      </w:r>
      <w:proofErr w:type="spellEnd"/>
      <w:r w:rsidR="00E57DF1" w:rsidRPr="00D87577">
        <w:rPr>
          <w:rFonts w:asciiTheme="minorHAnsi" w:hAnsiTheme="minorHAnsi" w:cstheme="minorHAnsi"/>
          <w:highlight w:val="yellow"/>
        </w:rPr>
        <w:t>)</w:t>
      </w:r>
      <w:r w:rsidRPr="00D87577">
        <w:rPr>
          <w:rFonts w:asciiTheme="minorHAnsi" w:hAnsiTheme="minorHAnsi" w:cstheme="minorHAnsi"/>
          <w:highlight w:val="yellow"/>
        </w:rPr>
        <w:t>]</w:t>
      </w:r>
    </w:p>
    <w:p w14:paraId="36178267" w14:textId="77777777" w:rsidR="00880081" w:rsidRPr="00D87577" w:rsidRDefault="00693256" w:rsidP="00693256">
      <w:r w:rsidRPr="00D87577">
        <w:rPr>
          <w:rFonts w:asciiTheme="minorHAnsi" w:hAnsiTheme="minorHAnsi" w:cstheme="minorHAnsi"/>
        </w:rPr>
        <w:t>[</w:t>
      </w:r>
      <w:r w:rsidRPr="00D87577">
        <w:rPr>
          <w:rFonts w:asciiTheme="minorHAnsi" w:hAnsiTheme="minorHAnsi" w:cstheme="minorHAnsi"/>
          <w:highlight w:val="yellow"/>
        </w:rPr>
        <w:t>date</w:t>
      </w:r>
      <w:r w:rsidRPr="00D87577">
        <w:rPr>
          <w:rFonts w:asciiTheme="minorHAnsi" w:hAnsiTheme="minorHAnsi" w:cstheme="minorHAnsi"/>
        </w:rPr>
        <w:t>]</w:t>
      </w:r>
      <w:bookmarkStart w:id="0" w:name="_Hlk482025152"/>
      <w:bookmarkStart w:id="1" w:name="_Hlk482024351"/>
      <w:bookmarkEnd w:id="0"/>
      <w:bookmarkEnd w:id="1"/>
    </w:p>
    <w:p w14:paraId="3EF28129" w14:textId="77777777" w:rsidR="000612AB" w:rsidRPr="00D87577" w:rsidRDefault="000612AB" w:rsidP="008152BD"/>
    <w:p w14:paraId="7851D044" w14:textId="77777777" w:rsidR="00925F54" w:rsidRPr="00D87577" w:rsidRDefault="00925F54" w:rsidP="00384945"/>
    <w:p w14:paraId="55EFC7C8" w14:textId="77777777" w:rsidR="00270E6F" w:rsidRDefault="00270E6F" w:rsidP="00384945"/>
    <w:p w14:paraId="2C71D161" w14:textId="77777777" w:rsidR="009840CC" w:rsidRDefault="009840CC" w:rsidP="00384945"/>
    <w:p w14:paraId="60C37C69" w14:textId="77777777" w:rsidR="009840CC" w:rsidRDefault="009840CC" w:rsidP="00384945"/>
    <w:p w14:paraId="040B6317" w14:textId="77777777" w:rsidR="009840CC" w:rsidRDefault="009840CC" w:rsidP="00384945"/>
    <w:p w14:paraId="49F9ED3F" w14:textId="77777777" w:rsidR="009840CC" w:rsidRDefault="009840CC" w:rsidP="00384945"/>
    <w:p w14:paraId="2CD38F5B" w14:textId="77777777" w:rsidR="009840CC" w:rsidRDefault="009840CC" w:rsidP="00384945"/>
    <w:p w14:paraId="754C4314" w14:textId="77777777" w:rsidR="009840CC" w:rsidRDefault="009840CC" w:rsidP="00384945"/>
    <w:p w14:paraId="314B8059" w14:textId="77777777" w:rsidR="009840CC" w:rsidRDefault="009840CC" w:rsidP="00384945"/>
    <w:p w14:paraId="459B9AE5" w14:textId="77777777" w:rsidR="009840CC" w:rsidRDefault="009840CC" w:rsidP="00384945"/>
    <w:p w14:paraId="671D8859" w14:textId="77777777" w:rsidR="009840CC" w:rsidRDefault="009840CC" w:rsidP="00384945"/>
    <w:p w14:paraId="139C12A8" w14:textId="77777777" w:rsidR="009840CC" w:rsidRDefault="009840CC" w:rsidP="00384945"/>
    <w:p w14:paraId="2704ABB9" w14:textId="77777777" w:rsidR="009840CC" w:rsidRDefault="009840CC" w:rsidP="00384945"/>
    <w:p w14:paraId="2734174B" w14:textId="77777777" w:rsidR="009840CC" w:rsidRDefault="009840CC" w:rsidP="00384945"/>
    <w:p w14:paraId="6A2D1DE8" w14:textId="77777777" w:rsidR="009840CC" w:rsidRDefault="009840CC" w:rsidP="00384945"/>
    <w:p w14:paraId="5E52C327" w14:textId="77777777" w:rsidR="009840CC" w:rsidRDefault="009840CC" w:rsidP="00384945"/>
    <w:p w14:paraId="5FA2C776" w14:textId="77777777" w:rsidR="009840CC" w:rsidRDefault="009840CC" w:rsidP="00384945"/>
    <w:p w14:paraId="3EAC2470" w14:textId="77777777" w:rsidR="009840CC" w:rsidRDefault="009840CC" w:rsidP="00384945"/>
    <w:p w14:paraId="018DCEA8" w14:textId="77777777" w:rsidR="009840CC" w:rsidRPr="00D87577" w:rsidRDefault="009840CC" w:rsidP="00384945"/>
    <w:p w14:paraId="6AD01D1E" w14:textId="77777777" w:rsidR="00270E6F" w:rsidRPr="00D87577" w:rsidRDefault="00270E6F" w:rsidP="00384945">
      <w:r w:rsidRPr="00D87577">
        <w:t>Yours sincerely</w:t>
      </w:r>
      <w:r w:rsidR="00956FAE" w:rsidRPr="00D87577">
        <w:t xml:space="preserve"> </w:t>
      </w:r>
    </w:p>
    <w:p w14:paraId="4CFA0374" w14:textId="77777777" w:rsidR="00270E6F" w:rsidRPr="00D87577" w:rsidRDefault="00270E6F" w:rsidP="00270E6F">
      <w:r w:rsidRPr="00D87577">
        <w:rPr>
          <w:highlight w:val="yellow"/>
          <w:lang w:eastAsia="en-GB"/>
        </w:rPr>
        <w:t>[sig</w:t>
      </w:r>
      <w:r w:rsidR="00C50207" w:rsidRPr="00D87577">
        <w:rPr>
          <w:highlight w:val="yellow"/>
          <w:lang w:eastAsia="en-GB"/>
        </w:rPr>
        <w:t>nature]</w:t>
      </w:r>
    </w:p>
    <w:p w14:paraId="2E636736" w14:textId="77777777" w:rsidR="00C052CD" w:rsidRPr="00D87577" w:rsidRDefault="00C052CD" w:rsidP="00270E6F"/>
    <w:p w14:paraId="367B55F0" w14:textId="77777777" w:rsidR="00270E6F" w:rsidRPr="00D87577" w:rsidRDefault="00C052CD" w:rsidP="00270E6F">
      <w:pPr>
        <w:rPr>
          <w:highlight w:val="yellow"/>
        </w:rPr>
      </w:pPr>
      <w:r w:rsidRPr="00D87577">
        <w:rPr>
          <w:highlight w:val="yellow"/>
        </w:rPr>
        <w:t>Name</w:t>
      </w:r>
      <w:r w:rsidR="00270E6F" w:rsidRPr="00D87577">
        <w:rPr>
          <w:highlight w:val="yellow"/>
        </w:rPr>
        <w:br/>
      </w:r>
      <w:r w:rsidRPr="00D87577">
        <w:rPr>
          <w:highlight w:val="yellow"/>
        </w:rPr>
        <w:t>Title</w:t>
      </w:r>
      <w:r w:rsidR="00270E6F" w:rsidRPr="00D87577">
        <w:rPr>
          <w:highlight w:val="yellow"/>
        </w:rPr>
        <w:t xml:space="preserve"> </w:t>
      </w:r>
    </w:p>
    <w:p w14:paraId="349CB16E" w14:textId="77777777" w:rsidR="00270E6F" w:rsidRPr="00D87577" w:rsidRDefault="00C052CD" w:rsidP="00270E6F">
      <w:r w:rsidRPr="00D87577">
        <w:rPr>
          <w:highlight w:val="yellow"/>
        </w:rPr>
        <w:t>Phone</w:t>
      </w:r>
      <w:r w:rsidR="00270E6F" w:rsidRPr="00D87577">
        <w:rPr>
          <w:highlight w:val="yellow"/>
        </w:rPr>
        <w:t xml:space="preserve"> </w:t>
      </w:r>
      <w:r w:rsidR="00270E6F" w:rsidRPr="00D87577">
        <w:rPr>
          <w:highlight w:val="yellow"/>
        </w:rPr>
        <w:br/>
      </w:r>
      <w:r w:rsidRPr="00D87577">
        <w:rPr>
          <w:highlight w:val="yellow"/>
        </w:rPr>
        <w:t>email</w:t>
      </w:r>
    </w:p>
    <w:p w14:paraId="7A4F893F" w14:textId="77777777" w:rsidR="00270E6F" w:rsidRPr="002645F9" w:rsidRDefault="003443DC" w:rsidP="002645F9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D87577">
        <w:rPr>
          <w:rFonts w:asciiTheme="minorHAnsi" w:hAnsiTheme="minorHAnsi" w:cstheme="minorHAnsi"/>
          <w:highlight w:val="yellow"/>
        </w:rPr>
        <w:lastRenderedPageBreak/>
        <w:t>C</w:t>
      </w:r>
      <w:r w:rsidR="005D72B6" w:rsidRPr="00D87577">
        <w:rPr>
          <w:rFonts w:asciiTheme="minorHAnsi" w:hAnsiTheme="minorHAnsi" w:cstheme="minorHAnsi"/>
          <w:highlight w:val="yellow"/>
        </w:rPr>
        <w:t xml:space="preserve">c </w:t>
      </w:r>
      <w:r w:rsidR="008823AF" w:rsidRPr="00D87577">
        <w:rPr>
          <w:rFonts w:asciiTheme="minorHAnsi" w:hAnsiTheme="minorHAnsi" w:cstheme="minorHAnsi"/>
          <w:highlight w:val="yellow"/>
        </w:rPr>
        <w:t>xxx</w:t>
      </w:r>
      <w:r w:rsidR="002645F9" w:rsidRPr="00D87577">
        <w:rPr>
          <w:rFonts w:asciiTheme="minorHAnsi" w:hAnsiTheme="minorHAnsi" w:cstheme="minorHAnsi"/>
        </w:rPr>
        <w:t xml:space="preserve"> </w:t>
      </w:r>
    </w:p>
    <w:sectPr w:rsidR="00270E6F" w:rsidRPr="002645F9" w:rsidSect="00EA6FF3">
      <w:headerReference w:type="default" r:id="rId10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C18A" w14:textId="77777777" w:rsidR="00151107" w:rsidRPr="00D87577" w:rsidRDefault="00151107" w:rsidP="008152BD">
      <w:r w:rsidRPr="00D87577">
        <w:separator/>
      </w:r>
    </w:p>
  </w:endnote>
  <w:endnote w:type="continuationSeparator" w:id="0">
    <w:p w14:paraId="5B268CBE" w14:textId="77777777" w:rsidR="00151107" w:rsidRPr="00D87577" w:rsidRDefault="00151107" w:rsidP="008152BD">
      <w:r w:rsidRPr="00D87577">
        <w:continuationSeparator/>
      </w:r>
    </w:p>
  </w:endnote>
  <w:endnote w:type="continuationNotice" w:id="1">
    <w:p w14:paraId="19833D5A" w14:textId="77777777" w:rsidR="00151107" w:rsidRPr="00D87577" w:rsidRDefault="00151107" w:rsidP="008152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1113" w14:textId="77777777" w:rsidR="00151107" w:rsidRPr="00D87577" w:rsidRDefault="00151107" w:rsidP="008152BD">
      <w:r w:rsidRPr="00D87577">
        <w:separator/>
      </w:r>
    </w:p>
  </w:footnote>
  <w:footnote w:type="continuationSeparator" w:id="0">
    <w:p w14:paraId="185B583B" w14:textId="77777777" w:rsidR="00151107" w:rsidRPr="00D87577" w:rsidRDefault="00151107" w:rsidP="008152BD">
      <w:r w:rsidRPr="00D87577">
        <w:continuationSeparator/>
      </w:r>
    </w:p>
  </w:footnote>
  <w:footnote w:type="continuationNotice" w:id="1">
    <w:p w14:paraId="60312825" w14:textId="77777777" w:rsidR="00151107" w:rsidRPr="00D87577" w:rsidRDefault="00151107" w:rsidP="008152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223E" w14:textId="77777777" w:rsidR="00EA6FF3" w:rsidRPr="00D87577" w:rsidRDefault="00EA6FF3" w:rsidP="008152BD">
    <w:pPr>
      <w:pStyle w:val="Header"/>
      <w:jc w:val="right"/>
    </w:pPr>
    <w:r w:rsidRPr="00D87577">
      <w:rPr>
        <w:noProof/>
      </w:rPr>
      <w:drawing>
        <wp:anchor distT="0" distB="0" distL="114300" distR="114300" simplePos="0" relativeHeight="251658240" behindDoc="0" locked="0" layoutInCell="1" allowOverlap="1" wp14:anchorId="76DEE3EE" wp14:editId="53A0DF99">
          <wp:simplePos x="0" y="0"/>
          <wp:positionH relativeFrom="margin">
            <wp:posOffset>3870325</wp:posOffset>
          </wp:positionH>
          <wp:positionV relativeFrom="margin">
            <wp:posOffset>-1267460</wp:posOffset>
          </wp:positionV>
          <wp:extent cx="2238375" cy="1082040"/>
          <wp:effectExtent l="0" t="0" r="9525" b="3810"/>
          <wp:wrapSquare wrapText="bothSides"/>
          <wp:docPr id="224229922" name="Picture 2" descr="A logo with blue and green colo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229922" name="Picture 2" descr="A logo with blue and green colo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8375" cy="1082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A2E8675" w14:textId="77777777" w:rsidR="00EA6FF3" w:rsidRPr="00D87577" w:rsidRDefault="00EA6FF3" w:rsidP="008152BD">
    <w:pPr>
      <w:pStyle w:val="Header"/>
      <w:jc w:val="right"/>
    </w:pPr>
  </w:p>
  <w:p w14:paraId="35E8F991" w14:textId="77777777" w:rsidR="00EA6FF3" w:rsidRPr="00D87577" w:rsidRDefault="00EA6FF3" w:rsidP="008152BD">
    <w:pPr>
      <w:pStyle w:val="Header"/>
      <w:jc w:val="right"/>
    </w:pPr>
  </w:p>
  <w:p w14:paraId="45BAF8F5" w14:textId="77777777" w:rsidR="00CC4763" w:rsidRPr="00D87577" w:rsidRDefault="00CC4763" w:rsidP="008152BD">
    <w:pPr>
      <w:pStyle w:val="Header"/>
      <w:jc w:val="right"/>
    </w:pPr>
  </w:p>
  <w:p w14:paraId="30ED9B35" w14:textId="77777777" w:rsidR="00EA6FF3" w:rsidRPr="00D87577" w:rsidRDefault="00EA6FF3" w:rsidP="008152BD">
    <w:pPr>
      <w:pStyle w:val="Header"/>
      <w:jc w:val="right"/>
    </w:pPr>
  </w:p>
  <w:p w14:paraId="26680FAE" w14:textId="77777777" w:rsidR="00EA6FF3" w:rsidRPr="00D87577" w:rsidRDefault="00EA6FF3" w:rsidP="008152B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F05"/>
    <w:multiLevelType w:val="hybridMultilevel"/>
    <w:tmpl w:val="82F204D8"/>
    <w:lvl w:ilvl="0" w:tplc="3C0049B4">
      <w:numFmt w:val="bullet"/>
      <w:lvlText w:val=""/>
      <w:lvlJc w:val="left"/>
      <w:pPr>
        <w:ind w:left="4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CC2A1E0">
      <w:numFmt w:val="bullet"/>
      <w:lvlText w:val="-"/>
      <w:lvlJc w:val="left"/>
      <w:pPr>
        <w:ind w:left="80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B77CC100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3" w:tplc="B0DA4C3C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4" w:tplc="EED89312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A5ECCE3A"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 w:tplc="0F3A783E">
      <w:numFmt w:val="bullet"/>
      <w:lvlText w:val="•"/>
      <w:lvlJc w:val="left"/>
      <w:pPr>
        <w:ind w:left="5481" w:hanging="360"/>
      </w:pPr>
      <w:rPr>
        <w:rFonts w:hint="default"/>
        <w:lang w:val="en-US" w:eastAsia="en-US" w:bidi="ar-SA"/>
      </w:rPr>
    </w:lvl>
    <w:lvl w:ilvl="7" w:tplc="43660988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8" w:tplc="E6B08CA4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BF3DD8"/>
    <w:multiLevelType w:val="hybridMultilevel"/>
    <w:tmpl w:val="8A2C40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510C6"/>
    <w:multiLevelType w:val="hybridMultilevel"/>
    <w:tmpl w:val="D426630C"/>
    <w:lvl w:ilvl="0" w:tplc="0784C510">
      <w:start w:val="1"/>
      <w:numFmt w:val="bullet"/>
      <w:pStyle w:val="Bullet1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774BDBE">
      <w:start w:val="1"/>
      <w:numFmt w:val="bullet"/>
      <w:pStyle w:val="Bullet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72194E"/>
    <w:multiLevelType w:val="multilevel"/>
    <w:tmpl w:val="77A0C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641F5847"/>
    <w:multiLevelType w:val="hybridMultilevel"/>
    <w:tmpl w:val="12385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780331">
    <w:abstractNumId w:val="2"/>
  </w:num>
  <w:num w:numId="2" w16cid:durableId="1671979704">
    <w:abstractNumId w:val="0"/>
  </w:num>
  <w:num w:numId="3" w16cid:durableId="1878934400">
    <w:abstractNumId w:val="3"/>
  </w:num>
  <w:num w:numId="4" w16cid:durableId="1977828322">
    <w:abstractNumId w:val="1"/>
  </w:num>
  <w:num w:numId="5" w16cid:durableId="1741438724">
    <w:abstractNumId w:val="4"/>
  </w:num>
  <w:num w:numId="6" w16cid:durableId="956447284">
    <w:abstractNumId w:val="2"/>
  </w:num>
  <w:num w:numId="7" w16cid:durableId="1870291545">
    <w:abstractNumId w:val="2"/>
  </w:num>
  <w:num w:numId="8" w16cid:durableId="1316493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SxNDMztbA0MDM1NzZS0lEKTi0uzszPAykwqgUAj1BvnCwAAAA="/>
  </w:docVars>
  <w:rsids>
    <w:rsidRoot w:val="009840CC"/>
    <w:rsid w:val="000152FB"/>
    <w:rsid w:val="00015A43"/>
    <w:rsid w:val="00016BCF"/>
    <w:rsid w:val="000506E5"/>
    <w:rsid w:val="000612AB"/>
    <w:rsid w:val="000806E8"/>
    <w:rsid w:val="00082043"/>
    <w:rsid w:val="00084486"/>
    <w:rsid w:val="000913AB"/>
    <w:rsid w:val="000A5932"/>
    <w:rsid w:val="000E684E"/>
    <w:rsid w:val="00104EC7"/>
    <w:rsid w:val="00105126"/>
    <w:rsid w:val="00106EEC"/>
    <w:rsid w:val="00133DD9"/>
    <w:rsid w:val="0013413C"/>
    <w:rsid w:val="00143B7E"/>
    <w:rsid w:val="00151107"/>
    <w:rsid w:val="001511C8"/>
    <w:rsid w:val="00160847"/>
    <w:rsid w:val="00172391"/>
    <w:rsid w:val="00175010"/>
    <w:rsid w:val="001750A1"/>
    <w:rsid w:val="0022571D"/>
    <w:rsid w:val="00240CF5"/>
    <w:rsid w:val="00246319"/>
    <w:rsid w:val="002465A6"/>
    <w:rsid w:val="0025088C"/>
    <w:rsid w:val="00251730"/>
    <w:rsid w:val="0025493C"/>
    <w:rsid w:val="002645F9"/>
    <w:rsid w:val="00270E6F"/>
    <w:rsid w:val="002A53FA"/>
    <w:rsid w:val="002A6BBA"/>
    <w:rsid w:val="002E4BEA"/>
    <w:rsid w:val="002F733A"/>
    <w:rsid w:val="00310169"/>
    <w:rsid w:val="003443DC"/>
    <w:rsid w:val="00353CD8"/>
    <w:rsid w:val="003666DE"/>
    <w:rsid w:val="00384945"/>
    <w:rsid w:val="00385F36"/>
    <w:rsid w:val="003B38A8"/>
    <w:rsid w:val="003C6F7F"/>
    <w:rsid w:val="003D0DBC"/>
    <w:rsid w:val="003D7541"/>
    <w:rsid w:val="003D792C"/>
    <w:rsid w:val="003E58D8"/>
    <w:rsid w:val="003F1886"/>
    <w:rsid w:val="00447FBD"/>
    <w:rsid w:val="004A6854"/>
    <w:rsid w:val="004D2451"/>
    <w:rsid w:val="004D6F2A"/>
    <w:rsid w:val="004E4DF7"/>
    <w:rsid w:val="0051598B"/>
    <w:rsid w:val="00523C86"/>
    <w:rsid w:val="0056060E"/>
    <w:rsid w:val="00573B0B"/>
    <w:rsid w:val="00584243"/>
    <w:rsid w:val="005A06F2"/>
    <w:rsid w:val="005B0B82"/>
    <w:rsid w:val="005D72B6"/>
    <w:rsid w:val="005E53B1"/>
    <w:rsid w:val="005E7151"/>
    <w:rsid w:val="00615040"/>
    <w:rsid w:val="00654319"/>
    <w:rsid w:val="006622BC"/>
    <w:rsid w:val="006842FF"/>
    <w:rsid w:val="00693256"/>
    <w:rsid w:val="006D100E"/>
    <w:rsid w:val="00705AC8"/>
    <w:rsid w:val="00712C96"/>
    <w:rsid w:val="00737A37"/>
    <w:rsid w:val="00737EC7"/>
    <w:rsid w:val="00785608"/>
    <w:rsid w:val="007D730A"/>
    <w:rsid w:val="007E1EFA"/>
    <w:rsid w:val="007E6D2E"/>
    <w:rsid w:val="00804C28"/>
    <w:rsid w:val="0081306D"/>
    <w:rsid w:val="008152BD"/>
    <w:rsid w:val="00815960"/>
    <w:rsid w:val="00875C47"/>
    <w:rsid w:val="00880081"/>
    <w:rsid w:val="008823AF"/>
    <w:rsid w:val="008E4AF8"/>
    <w:rsid w:val="008F7942"/>
    <w:rsid w:val="00914E2B"/>
    <w:rsid w:val="00925F54"/>
    <w:rsid w:val="00956FAE"/>
    <w:rsid w:val="0096306B"/>
    <w:rsid w:val="00964F58"/>
    <w:rsid w:val="00980937"/>
    <w:rsid w:val="00980F80"/>
    <w:rsid w:val="009840CC"/>
    <w:rsid w:val="00985A64"/>
    <w:rsid w:val="0099546F"/>
    <w:rsid w:val="009A01E9"/>
    <w:rsid w:val="009B2CD2"/>
    <w:rsid w:val="009B6BDA"/>
    <w:rsid w:val="009E1E77"/>
    <w:rsid w:val="009F3E58"/>
    <w:rsid w:val="009F502C"/>
    <w:rsid w:val="00A015E5"/>
    <w:rsid w:val="00A13CF6"/>
    <w:rsid w:val="00A31603"/>
    <w:rsid w:val="00A60BA3"/>
    <w:rsid w:val="00A64A97"/>
    <w:rsid w:val="00A66AF7"/>
    <w:rsid w:val="00AA175F"/>
    <w:rsid w:val="00AB6456"/>
    <w:rsid w:val="00AB71F8"/>
    <w:rsid w:val="00AF3D16"/>
    <w:rsid w:val="00AF3FB4"/>
    <w:rsid w:val="00B03DD7"/>
    <w:rsid w:val="00B146B0"/>
    <w:rsid w:val="00B170CD"/>
    <w:rsid w:val="00B3719D"/>
    <w:rsid w:val="00B40F80"/>
    <w:rsid w:val="00B43F6C"/>
    <w:rsid w:val="00B82680"/>
    <w:rsid w:val="00B936FA"/>
    <w:rsid w:val="00BA5BCE"/>
    <w:rsid w:val="00BB3F3A"/>
    <w:rsid w:val="00BB48FF"/>
    <w:rsid w:val="00BF6F76"/>
    <w:rsid w:val="00C03463"/>
    <w:rsid w:val="00C047C9"/>
    <w:rsid w:val="00C052CD"/>
    <w:rsid w:val="00C14D15"/>
    <w:rsid w:val="00C50207"/>
    <w:rsid w:val="00CC4763"/>
    <w:rsid w:val="00CD149B"/>
    <w:rsid w:val="00D01B40"/>
    <w:rsid w:val="00D17E69"/>
    <w:rsid w:val="00D215F9"/>
    <w:rsid w:val="00D272F4"/>
    <w:rsid w:val="00D327E7"/>
    <w:rsid w:val="00D54B08"/>
    <w:rsid w:val="00D64336"/>
    <w:rsid w:val="00D64EE6"/>
    <w:rsid w:val="00D7705F"/>
    <w:rsid w:val="00D778EE"/>
    <w:rsid w:val="00D87577"/>
    <w:rsid w:val="00DB48BB"/>
    <w:rsid w:val="00DB7251"/>
    <w:rsid w:val="00DB7985"/>
    <w:rsid w:val="00DC6BD5"/>
    <w:rsid w:val="00E439E9"/>
    <w:rsid w:val="00E504ED"/>
    <w:rsid w:val="00E57DF1"/>
    <w:rsid w:val="00E726E9"/>
    <w:rsid w:val="00EA6FF3"/>
    <w:rsid w:val="00EC132F"/>
    <w:rsid w:val="00ED6FDF"/>
    <w:rsid w:val="00EF30A1"/>
    <w:rsid w:val="00F0072D"/>
    <w:rsid w:val="00F02016"/>
    <w:rsid w:val="00F06769"/>
    <w:rsid w:val="00FA17BF"/>
    <w:rsid w:val="00FA5ED2"/>
    <w:rsid w:val="00FF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8F5F14"/>
  <w15:chartTrackingRefBased/>
  <w15:docId w15:val="{7FE12BE5-ED59-4CD0-AFE9-499054C3E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F7F"/>
    <w:rPr>
      <w:rFonts w:ascii="Calibri" w:hAnsi="Calibri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rsid w:val="000806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B7E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9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4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763"/>
  </w:style>
  <w:style w:type="paragraph" w:styleId="Footer">
    <w:name w:val="footer"/>
    <w:basedOn w:val="Normal"/>
    <w:link w:val="FooterChar"/>
    <w:uiPriority w:val="99"/>
    <w:unhideWhenUsed/>
    <w:rsid w:val="00CC4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763"/>
  </w:style>
  <w:style w:type="paragraph" w:styleId="ListParagraph">
    <w:name w:val="List Paragraph"/>
    <w:basedOn w:val="Normal"/>
    <w:link w:val="ListParagraphChar"/>
    <w:uiPriority w:val="34"/>
    <w:qFormat/>
    <w:rsid w:val="00705AC8"/>
    <w:pPr>
      <w:ind w:left="720"/>
      <w:contextualSpacing/>
    </w:pPr>
  </w:style>
  <w:style w:type="paragraph" w:customStyle="1" w:styleId="Bullet1">
    <w:name w:val="Bullet 1"/>
    <w:basedOn w:val="ListParagraph"/>
    <w:link w:val="Bullet1Char"/>
    <w:qFormat/>
    <w:rsid w:val="00705AC8"/>
    <w:pPr>
      <w:numPr>
        <w:numId w:val="1"/>
      </w:numPr>
    </w:pPr>
  </w:style>
  <w:style w:type="paragraph" w:customStyle="1" w:styleId="Bullet2">
    <w:name w:val="Bullet 2"/>
    <w:basedOn w:val="Bullet1"/>
    <w:link w:val="Bullet2Char"/>
    <w:qFormat/>
    <w:rsid w:val="00705AC8"/>
    <w:pPr>
      <w:numPr>
        <w:ilvl w:val="1"/>
      </w:numPr>
      <w:ind w:left="70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705AC8"/>
  </w:style>
  <w:style w:type="character" w:customStyle="1" w:styleId="Bullet1Char">
    <w:name w:val="Bullet 1 Char"/>
    <w:basedOn w:val="ListParagraphChar"/>
    <w:link w:val="Bullet1"/>
    <w:rsid w:val="00705AC8"/>
  </w:style>
  <w:style w:type="character" w:customStyle="1" w:styleId="Bullet2Char">
    <w:name w:val="Bullet 2 Char"/>
    <w:basedOn w:val="Bullet1Char"/>
    <w:link w:val="Bullet2"/>
    <w:rsid w:val="00705AC8"/>
  </w:style>
  <w:style w:type="character" w:customStyle="1" w:styleId="Heading1Char">
    <w:name w:val="Heading 1 Char"/>
    <w:basedOn w:val="DefaultParagraphFont"/>
    <w:link w:val="Heading1"/>
    <w:uiPriority w:val="9"/>
    <w:rsid w:val="00080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43B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327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7E7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rsid w:val="000A5932"/>
    <w:rPr>
      <w:i/>
      <w:iCs/>
    </w:rPr>
  </w:style>
  <w:style w:type="character" w:styleId="SubtleEmphasis">
    <w:name w:val="Subtle Emphasis"/>
    <w:basedOn w:val="DefaultParagraphFont"/>
    <w:uiPriority w:val="19"/>
    <w:rsid w:val="008F7942"/>
    <w:rPr>
      <w:i/>
      <w:iCs/>
      <w:color w:val="404040" w:themeColor="text1" w:themeTint="BF"/>
    </w:rPr>
  </w:style>
  <w:style w:type="paragraph" w:styleId="NoSpacing">
    <w:name w:val="No Spacing"/>
    <w:uiPriority w:val="1"/>
    <w:rsid w:val="00E439E9"/>
    <w:pPr>
      <w:spacing w:after="0" w:line="240" w:lineRule="auto"/>
    </w:pPr>
    <w:rPr>
      <w:rFonts w:ascii="Calibri" w:hAnsi="Calibri" w:cs="Times New Roman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E439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rsid w:val="00E439E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E439E9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39E9"/>
    <w:rPr>
      <w:rFonts w:eastAsiaTheme="minorEastAsia"/>
      <w:color w:val="5A5A5A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rsid w:val="00E439E9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rsid w:val="00E439E9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439E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9E9"/>
    <w:rPr>
      <w:rFonts w:ascii="Calibri" w:hAnsi="Calibri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E439E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9E9"/>
    <w:rPr>
      <w:rFonts w:ascii="Calibri" w:hAnsi="Calibri" w:cs="Times New Roman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E439E9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E439E9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rsid w:val="00E439E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thirdrevolutionprojectsltd.sharepoint.com/sites/ThirdRevolutionProjectsLtd/TRP%20Templates/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CB71B3-9867-4299-8287-5C6ED8DA41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64499B-2C1B-408A-BC9F-5E0F2D20C1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1F715D-C12D-44FC-9078-A5F360117E9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Letter.dotx</Template>
  <TotalTime>1</TotalTime>
  <Pages>2</Pages>
  <Words>22</Words>
  <Characters>125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Rogers</dc:creator>
  <cp:keywords/>
  <dc:description/>
  <cp:lastModifiedBy>Josh Rogers</cp:lastModifiedBy>
  <cp:revision>1</cp:revision>
  <dcterms:created xsi:type="dcterms:W3CDTF">2026-03-25T22:28:00Z</dcterms:created>
  <dcterms:modified xsi:type="dcterms:W3CDTF">2026-03-25T22:29:00Z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  <property fmtid="{D5CDD505-2E9C-101B-9397-08002B2CF9AE}" pid="3" name="Order">
    <vt:r8>11411800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ShowInCatalog">
    <vt:bool>false</vt:bool>
  </property>
</Properties>
</file>