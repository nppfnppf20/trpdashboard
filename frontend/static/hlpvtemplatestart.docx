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BDB17A" w14:textId="77777777" w:rsidR="00AA1BA4" w:rsidRPr="003A1207" w:rsidRDefault="00AA1BA4" w:rsidP="00AA1BA4">
      <w:pPr>
        <w:pStyle w:val="NoSpacing"/>
        <w:rPr>
          <w:highlight w:val="yellow"/>
        </w:rPr>
      </w:pPr>
      <w:r w:rsidRPr="00EA1063">
        <w:rPr>
          <w:noProof/>
          <w:lang w:eastAsia="en-GB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9564D20" wp14:editId="754CC8C3">
                <wp:simplePos x="0" y="0"/>
                <wp:positionH relativeFrom="column">
                  <wp:posOffset>3329940</wp:posOffset>
                </wp:positionH>
                <wp:positionV relativeFrom="paragraph">
                  <wp:posOffset>635</wp:posOffset>
                </wp:positionV>
                <wp:extent cx="2400300" cy="1152525"/>
                <wp:effectExtent l="0" t="0" r="0" b="9525"/>
                <wp:wrapSquare wrapText="bothSides"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00300" cy="1152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C13837" w14:textId="77777777" w:rsidR="00E66CE2" w:rsidRPr="008152BD" w:rsidRDefault="00F5429D" w:rsidP="00F5429D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>Third Revolution Projects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E66CE2" w:rsidRPr="008152BD">
                              <w:rPr>
                                <w:sz w:val="20"/>
                                <w:szCs w:val="20"/>
                              </w:rPr>
                              <w:t>Build Studios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  <w:r w:rsidR="00E66CE2" w:rsidRPr="008152BD">
                              <w:rPr>
                                <w:sz w:val="20"/>
                                <w:szCs w:val="20"/>
                              </w:rPr>
                              <w:t>203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E66CE2" w:rsidRPr="008152BD">
                              <w:rPr>
                                <w:sz w:val="20"/>
                                <w:szCs w:val="20"/>
                              </w:rPr>
                              <w:t>Westminster Bridge Rd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br/>
                            </w:r>
                            <w:r w:rsidR="00E66CE2" w:rsidRPr="008152BD">
                              <w:rPr>
                                <w:sz w:val="20"/>
                                <w:szCs w:val="20"/>
                              </w:rPr>
                              <w:t>London SE1 7FR</w:t>
                            </w:r>
                          </w:p>
                          <w:p w14:paraId="7896A132" w14:textId="77777777" w:rsidR="00E66CE2" w:rsidRPr="008152BD" w:rsidRDefault="00E66CE2" w:rsidP="00F5429D">
                            <w:pPr>
                              <w:jc w:val="right"/>
                              <w:rPr>
                                <w:sz w:val="20"/>
                                <w:szCs w:val="20"/>
                              </w:rPr>
                            </w:pPr>
                            <w:r w:rsidRPr="008152BD">
                              <w:rPr>
                                <w:sz w:val="20"/>
                                <w:szCs w:val="20"/>
                              </w:rPr>
                              <w:t>Registered No.: 10204013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9564D2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62.2pt;margin-top:.05pt;width:189pt;height:90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" stroked="f">
                <v:textbox>
                  <w:txbxContent>
                    <w:p w14:paraId="7DC13837" w14:textId="77777777" w:rsidR="00E66CE2" w:rsidRPr="008152BD" w:rsidRDefault="00F5429D" w:rsidP="00F5429D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>Third Revolution Projects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="00E66CE2" w:rsidRPr="008152BD">
                        <w:rPr>
                          <w:sz w:val="20"/>
                          <w:szCs w:val="20"/>
                        </w:rPr>
                        <w:t>Build Studios</w:t>
                      </w:r>
                      <w:r>
                        <w:rPr>
                          <w:sz w:val="20"/>
                          <w:szCs w:val="20"/>
                        </w:rPr>
                        <w:t xml:space="preserve">, </w:t>
                      </w:r>
                      <w:r w:rsidR="00E66CE2" w:rsidRPr="008152BD">
                        <w:rPr>
                          <w:sz w:val="20"/>
                          <w:szCs w:val="20"/>
                        </w:rPr>
                        <w:t>203</w:t>
                      </w:r>
                      <w:r>
                        <w:rPr>
                          <w:sz w:val="20"/>
                          <w:szCs w:val="20"/>
                        </w:rPr>
                        <w:t xml:space="preserve"> </w:t>
                      </w:r>
                      <w:r w:rsidR="00E66CE2" w:rsidRPr="008152BD">
                        <w:rPr>
                          <w:sz w:val="20"/>
                          <w:szCs w:val="20"/>
                        </w:rPr>
                        <w:t>Westminster Bridge Rd</w:t>
                      </w:r>
                      <w:r>
                        <w:rPr>
                          <w:sz w:val="20"/>
                          <w:szCs w:val="20"/>
                        </w:rPr>
                        <w:br/>
                      </w:r>
                      <w:r w:rsidR="00E66CE2" w:rsidRPr="008152BD">
                        <w:rPr>
                          <w:sz w:val="20"/>
                          <w:szCs w:val="20"/>
                        </w:rPr>
                        <w:t>London SE1 7FR</w:t>
                      </w:r>
                    </w:p>
                    <w:p w14:paraId="7896A132" w14:textId="77777777" w:rsidR="00E66CE2" w:rsidRPr="008152BD" w:rsidRDefault="00E66CE2" w:rsidP="00F5429D">
                      <w:pPr>
                        <w:jc w:val="right"/>
                        <w:rPr>
                          <w:sz w:val="20"/>
                          <w:szCs w:val="20"/>
                        </w:rPr>
                      </w:pPr>
                      <w:r w:rsidRPr="008152BD">
                        <w:rPr>
                          <w:sz w:val="20"/>
                          <w:szCs w:val="20"/>
                        </w:rPr>
                        <w:t>Registered No.: 10204013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A1207">
        <w:rPr>
          <w:highlight w:val="yellow"/>
        </w:rPr>
        <w:t>(Name)</w:t>
      </w:r>
      <w:r>
        <w:rPr>
          <w:highlight w:val="yellow"/>
        </w:rPr>
        <w:t xml:space="preserve">                 (use style: no spacing)</w:t>
      </w:r>
    </w:p>
    <w:p w14:paraId="6E4E554E" w14:textId="77777777" w:rsidR="00AA1BA4" w:rsidRPr="00EA1063" w:rsidRDefault="00AA1BA4" w:rsidP="00AA1BA4">
      <w:pPr>
        <w:pStyle w:val="NoSpacing"/>
        <w:rPr>
          <w:sz w:val="20"/>
          <w:szCs w:val="20"/>
        </w:rPr>
      </w:pPr>
      <w:r w:rsidRPr="003A1207">
        <w:rPr>
          <w:sz w:val="20"/>
          <w:szCs w:val="20"/>
          <w:highlight w:val="yellow"/>
        </w:rPr>
        <w:t>(Company)</w:t>
      </w:r>
      <w:r>
        <w:rPr>
          <w:sz w:val="20"/>
          <w:szCs w:val="20"/>
        </w:rPr>
        <w:t xml:space="preserve"> </w:t>
      </w:r>
    </w:p>
    <w:p w14:paraId="4E2B962F" w14:textId="77777777" w:rsidR="00AA1BA4" w:rsidRPr="009A2BFA" w:rsidRDefault="00AA1BA4" w:rsidP="00AA1BA4">
      <w:pPr>
        <w:pStyle w:val="NoSpacing"/>
        <w:rPr>
          <w:sz w:val="20"/>
          <w:szCs w:val="20"/>
          <w:highlight w:val="yellow"/>
        </w:rPr>
      </w:pPr>
    </w:p>
    <w:p w14:paraId="792D64DC" w14:textId="77777777" w:rsidR="00AA1BA4" w:rsidRPr="003A1207" w:rsidRDefault="00AA1BA4" w:rsidP="00AA1BA4">
      <w:pPr>
        <w:pStyle w:val="NoSpacing"/>
        <w:rPr>
          <w:sz w:val="20"/>
          <w:szCs w:val="20"/>
          <w:highlight w:val="yellow"/>
        </w:rPr>
      </w:pPr>
      <w:r w:rsidRPr="00EA1063">
        <w:rPr>
          <w:sz w:val="20"/>
          <w:szCs w:val="20"/>
        </w:rPr>
        <w:t xml:space="preserve">By Email: </w:t>
      </w:r>
      <w:r w:rsidRPr="003A1207">
        <w:rPr>
          <w:sz w:val="20"/>
          <w:szCs w:val="20"/>
          <w:highlight w:val="yellow"/>
        </w:rPr>
        <w:t xml:space="preserve">Name </w:t>
      </w:r>
    </w:p>
    <w:p w14:paraId="5D833951" w14:textId="77777777" w:rsidR="00AA1BA4" w:rsidRPr="002B2561" w:rsidRDefault="00AA1BA4" w:rsidP="00AA1BA4">
      <w:pPr>
        <w:pStyle w:val="NoSpacing"/>
      </w:pPr>
      <w:hyperlink r:id="rId11" w:history="1">
        <w:r w:rsidRPr="002B2561">
          <w:rPr>
            <w:rStyle w:val="Hyperlink"/>
            <w:highlight w:val="yellow"/>
            <w:u w:val="none"/>
          </w:rPr>
          <w:t>email</w:t>
        </w:r>
      </w:hyperlink>
      <w:r w:rsidRPr="002B2561">
        <w:rPr>
          <w:rStyle w:val="Hyperlink"/>
          <w:highlight w:val="yellow"/>
          <w:u w:val="none"/>
        </w:rPr>
        <w:t xml:space="preserve"> address</w:t>
      </w:r>
      <w:r w:rsidRPr="002B2561">
        <w:rPr>
          <w:rStyle w:val="Hyperlink"/>
          <w:u w:val="none"/>
        </w:rPr>
        <w:t xml:space="preserve"> </w:t>
      </w:r>
    </w:p>
    <w:p w14:paraId="0E3AB9C3" w14:textId="77777777" w:rsidR="00AA1BA4" w:rsidRPr="00213518" w:rsidRDefault="00AA1BA4" w:rsidP="00AA1BA4">
      <w:pPr>
        <w:pStyle w:val="NoSpacing"/>
        <w:rPr>
          <w:sz w:val="20"/>
          <w:szCs w:val="20"/>
        </w:rPr>
      </w:pPr>
    </w:p>
    <w:p w14:paraId="7DF51F70" w14:textId="77777777" w:rsidR="00AA1BA4" w:rsidRDefault="00AA1BA4" w:rsidP="00AA1BA4">
      <w:pPr>
        <w:pStyle w:val="NoSpacing"/>
        <w:rPr>
          <w:sz w:val="20"/>
          <w:szCs w:val="20"/>
        </w:rPr>
      </w:pPr>
    </w:p>
    <w:p w14:paraId="3FC41555" w14:textId="77777777" w:rsidR="00AA1BA4" w:rsidRPr="00213518" w:rsidRDefault="00AA1BA4" w:rsidP="00AA1BA4">
      <w:pPr>
        <w:pStyle w:val="NoSpacing"/>
        <w:rPr>
          <w:sz w:val="20"/>
          <w:szCs w:val="20"/>
        </w:rPr>
      </w:pPr>
      <w:r w:rsidRPr="003A1207">
        <w:rPr>
          <w:sz w:val="20"/>
          <w:szCs w:val="20"/>
          <w:highlight w:val="yellow"/>
        </w:rPr>
        <w:t>Date</w:t>
      </w:r>
      <w:r>
        <w:rPr>
          <w:sz w:val="20"/>
          <w:szCs w:val="20"/>
        </w:rPr>
        <w:t xml:space="preserve"> </w:t>
      </w:r>
    </w:p>
    <w:p w14:paraId="60732B47" w14:textId="77777777" w:rsidR="00E66CE2" w:rsidRDefault="00E66CE2" w:rsidP="00E66CE2">
      <w:bookmarkStart w:id="0" w:name="_Hlk482025152"/>
      <w:bookmarkStart w:id="1" w:name="_Hlk482024351"/>
      <w:bookmarkEnd w:id="0"/>
      <w:bookmarkEnd w:id="1"/>
    </w:p>
    <w:p w14:paraId="3D5034FC" w14:textId="77777777" w:rsidR="00E66CE2" w:rsidRDefault="00E66CE2" w:rsidP="00E66CE2"/>
    <w:p w14:paraId="490D7A7E" w14:textId="77777777" w:rsidR="00E66CE2" w:rsidRDefault="00E66CE2" w:rsidP="00E66CE2"/>
    <w:p w14:paraId="25211089" w14:textId="77777777" w:rsidR="00E66CE2" w:rsidRPr="005825D7" w:rsidRDefault="00E66CE2" w:rsidP="00AA1BA4">
      <w:r w:rsidRPr="00EA1063">
        <w:t xml:space="preserve">Dear </w:t>
      </w:r>
      <w:r w:rsidR="003A1207" w:rsidRPr="003A1207">
        <w:rPr>
          <w:highlight w:val="yellow"/>
        </w:rPr>
        <w:t>Name</w:t>
      </w:r>
      <w:r w:rsidRPr="003A1207">
        <w:rPr>
          <w:highlight w:val="yellow"/>
        </w:rPr>
        <w:t>,</w:t>
      </w:r>
      <w:r w:rsidR="00483A78">
        <w:t xml:space="preserve"> </w:t>
      </w:r>
      <w:r w:rsidR="00483A78" w:rsidRPr="00483A78">
        <w:rPr>
          <w:highlight w:val="yellow"/>
        </w:rPr>
        <w:t>(normal)</w:t>
      </w:r>
    </w:p>
    <w:p w14:paraId="00842CAB" w14:textId="77777777" w:rsidR="00E66CE2" w:rsidRPr="00DA7CAE" w:rsidRDefault="003A1207" w:rsidP="00AA1BA4">
      <w:pPr>
        <w:pStyle w:val="Heading2"/>
      </w:pPr>
      <w:r>
        <w:t>High Level Planning View</w:t>
      </w:r>
      <w:r w:rsidR="00E66CE2">
        <w:t xml:space="preserve"> – </w:t>
      </w:r>
      <w:r w:rsidRPr="003A1207">
        <w:rPr>
          <w:highlight w:val="yellow"/>
        </w:rPr>
        <w:t>Site Name</w:t>
      </w:r>
      <w:r>
        <w:t xml:space="preserve"> </w:t>
      </w:r>
    </w:p>
    <w:p w14:paraId="69B247E1" w14:textId="77777777" w:rsidR="00E66CE2" w:rsidRDefault="00E66CE2" w:rsidP="00E66CE2">
      <w:r>
        <w:t xml:space="preserve">Thank you for sending through the above </w:t>
      </w:r>
      <w:r w:rsidR="00665F0A">
        <w:t>land</w:t>
      </w:r>
      <w:r>
        <w:t xml:space="preserve"> for an initial high</w:t>
      </w:r>
      <w:r w:rsidR="00FF73F9">
        <w:t>-</w:t>
      </w:r>
      <w:r>
        <w:t xml:space="preserve">level appraisal. </w:t>
      </w:r>
    </w:p>
    <w:p w14:paraId="777C5F93" w14:textId="77777777" w:rsidR="00B85C1C" w:rsidRDefault="00E66CE2" w:rsidP="00B85C1C">
      <w:r>
        <w:t>This letter summarises the main, high</w:t>
      </w:r>
      <w:r w:rsidR="00647A55">
        <w:t>-</w:t>
      </w:r>
      <w:r>
        <w:t xml:space="preserve">level planning related constraints and opportunities for the </w:t>
      </w:r>
      <w:r w:rsidR="007C5C80">
        <w:t>red line area</w:t>
      </w:r>
      <w:r>
        <w:t xml:space="preserve"> shown below for the purpose of understanding the likely scope of a future planning application for a </w:t>
      </w:r>
      <w:r w:rsidR="00A61CF5">
        <w:t>(</w:t>
      </w:r>
      <w:r w:rsidR="00A61CF5" w:rsidRPr="00A61CF5">
        <w:rPr>
          <w:highlight w:val="yellow"/>
        </w:rPr>
        <w:t>type of project</w:t>
      </w:r>
      <w:r w:rsidR="00A61CF5">
        <w:t>)</w:t>
      </w:r>
      <w:r w:rsidR="00FB6869">
        <w:t xml:space="preserve"> project.</w:t>
      </w:r>
      <w:r>
        <w:t xml:space="preserve"> </w:t>
      </w:r>
    </w:p>
    <w:p w14:paraId="796B71BA" w14:textId="77777777" w:rsidR="00E66CE2" w:rsidRDefault="00E66CE2" w:rsidP="00E66CE2">
      <w:r>
        <w:t xml:space="preserve">Further detailed work will be needed, including a site visit, to determine the </w:t>
      </w:r>
      <w:r w:rsidRPr="007C5C80">
        <w:rPr>
          <w:highlight w:val="yellow"/>
        </w:rPr>
        <w:t xml:space="preserve">position of the development within the </w:t>
      </w:r>
      <w:r w:rsidR="00D70D7C" w:rsidRPr="007C5C80">
        <w:rPr>
          <w:highlight w:val="yellow"/>
        </w:rPr>
        <w:t>preferred parcel</w:t>
      </w:r>
      <w:r w:rsidR="007C5C80" w:rsidRPr="007C5C80">
        <w:rPr>
          <w:highlight w:val="yellow"/>
        </w:rPr>
        <w:t>/</w:t>
      </w:r>
      <w:r w:rsidR="007C5C80">
        <w:rPr>
          <w:highlight w:val="yellow"/>
        </w:rPr>
        <w:t xml:space="preserve">detailed </w:t>
      </w:r>
      <w:r w:rsidR="007C5C80" w:rsidRPr="007C5C80">
        <w:rPr>
          <w:highlight w:val="yellow"/>
        </w:rPr>
        <w:t>design matters</w:t>
      </w:r>
      <w:r>
        <w:t xml:space="preserve"> and to understand more of the sizing considerations and any constraints. This will form part of our first stage of work, if appointed.</w:t>
      </w:r>
    </w:p>
    <w:p w14:paraId="29F6D8FE" w14:textId="77777777" w:rsidR="00A64130" w:rsidRDefault="009A2BFA" w:rsidP="00E66CE2">
      <w:r w:rsidRPr="009A2BFA">
        <w:rPr>
          <w:noProof/>
        </w:rPr>
        <w:t xml:space="preserve"> </w:t>
      </w:r>
      <w:r w:rsidR="00BE76C3" w:rsidRPr="00BE76C3">
        <w:rPr>
          <w:noProof/>
          <w:highlight w:val="yellow"/>
        </w:rPr>
        <w:t>Inert Site Location Plan</w:t>
      </w:r>
      <w:r w:rsidR="00BE76C3">
        <w:rPr>
          <w:noProof/>
        </w:rPr>
        <w:t xml:space="preserve"> </w:t>
      </w:r>
    </w:p>
    <w:p w14:paraId="7DEF5BD1" w14:textId="77777777" w:rsidR="00E66CE2" w:rsidRPr="00A64130" w:rsidRDefault="00A64130" w:rsidP="00E66CE2">
      <w:r>
        <w:t xml:space="preserve"> </w:t>
      </w:r>
      <w:r w:rsidR="00E66CE2" w:rsidRPr="00767B6E">
        <w:rPr>
          <w:sz w:val="18"/>
          <w:szCs w:val="18"/>
          <w:highlight w:val="yellow"/>
        </w:rPr>
        <w:t>Site Location</w:t>
      </w:r>
      <w:r w:rsidR="00877964">
        <w:rPr>
          <w:sz w:val="18"/>
          <w:szCs w:val="18"/>
        </w:rPr>
        <w:t xml:space="preserve"> </w:t>
      </w:r>
    </w:p>
    <w:p w14:paraId="62A24F12" w14:textId="77777777" w:rsidR="00200BB2" w:rsidRDefault="00BE76C3" w:rsidP="00E66CE2">
      <w:r>
        <w:t xml:space="preserve">Provide </w:t>
      </w:r>
      <w:r w:rsidR="00767B6E">
        <w:t xml:space="preserve">high level summary of findings. </w:t>
      </w:r>
    </w:p>
    <w:p w14:paraId="07C03FFB" w14:textId="77777777" w:rsidR="002E525C" w:rsidRPr="00C70827" w:rsidRDefault="000D1A69" w:rsidP="00E66CE2">
      <w:r w:rsidRPr="00C70827">
        <w:t xml:space="preserve">Specialist advice will be needed </w:t>
      </w:r>
      <w:r>
        <w:t>in respect of the key matters identified</w:t>
      </w:r>
      <w:r w:rsidR="00767B6E"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97"/>
        <w:gridCol w:w="5619"/>
      </w:tblGrid>
      <w:tr w:rsidR="00D70D7C" w:rsidRPr="00E34203" w14:paraId="11C7C232" w14:textId="77777777" w:rsidTr="00D56375">
        <w:trPr>
          <w:trHeight w:val="698"/>
        </w:trPr>
        <w:tc>
          <w:tcPr>
            <w:tcW w:w="3397" w:type="dxa"/>
            <w:vAlign w:val="center"/>
          </w:tcPr>
          <w:p w14:paraId="75633CDF" w14:textId="77777777" w:rsidR="00E66CE2" w:rsidRPr="00E34203" w:rsidRDefault="00E66CE2" w:rsidP="00D56375">
            <w:pPr>
              <w:spacing w:after="120"/>
              <w:rPr>
                <w:b/>
                <w:bCs/>
              </w:rPr>
            </w:pPr>
            <w:r w:rsidRPr="00E34203">
              <w:rPr>
                <w:b/>
                <w:bCs/>
              </w:rPr>
              <w:t>Topic</w:t>
            </w:r>
          </w:p>
        </w:tc>
        <w:tc>
          <w:tcPr>
            <w:tcW w:w="5619" w:type="dxa"/>
            <w:vAlign w:val="center"/>
          </w:tcPr>
          <w:p w14:paraId="7B233C28" w14:textId="77777777" w:rsidR="00E66CE2" w:rsidRPr="00E34203" w:rsidRDefault="00E66CE2" w:rsidP="00D56375">
            <w:pPr>
              <w:spacing w:after="120"/>
              <w:rPr>
                <w:b/>
                <w:bCs/>
              </w:rPr>
            </w:pPr>
            <w:r w:rsidRPr="00E34203">
              <w:rPr>
                <w:b/>
                <w:bCs/>
              </w:rPr>
              <w:t>Detail</w:t>
            </w:r>
          </w:p>
        </w:tc>
      </w:tr>
      <w:tr w:rsidR="00D70D7C" w14:paraId="24B5C40D" w14:textId="77777777" w:rsidTr="00D56375">
        <w:tc>
          <w:tcPr>
            <w:tcW w:w="3397" w:type="dxa"/>
            <w:vAlign w:val="center"/>
          </w:tcPr>
          <w:p w14:paraId="3771AECA" w14:textId="77777777" w:rsidR="00E66CE2" w:rsidRDefault="00E66CE2" w:rsidP="00416C59">
            <w:r>
              <w:rPr>
                <w:noProof/>
              </w:rPr>
              <w:t>Administrative area</w:t>
            </w:r>
          </w:p>
        </w:tc>
        <w:tc>
          <w:tcPr>
            <w:tcW w:w="5619" w:type="dxa"/>
            <w:vAlign w:val="center"/>
          </w:tcPr>
          <w:p w14:paraId="1F4B3ED2" w14:textId="77777777" w:rsidR="00E66CE2" w:rsidRDefault="00E66CE2" w:rsidP="003A32C9">
            <w:pPr>
              <w:rPr>
                <w:noProof/>
              </w:rPr>
            </w:pPr>
          </w:p>
        </w:tc>
      </w:tr>
      <w:tr w:rsidR="00D70D7C" w14:paraId="59E345FA" w14:textId="77777777" w:rsidTr="00D56375">
        <w:tc>
          <w:tcPr>
            <w:tcW w:w="3397" w:type="dxa"/>
            <w:vAlign w:val="center"/>
          </w:tcPr>
          <w:p w14:paraId="6C2EDE51" w14:textId="77777777" w:rsidR="00E66CE2" w:rsidRDefault="00E66CE2" w:rsidP="00D56375">
            <w:pPr>
              <w:spacing w:after="120"/>
            </w:pPr>
            <w:r>
              <w:t>Location</w:t>
            </w:r>
          </w:p>
        </w:tc>
        <w:tc>
          <w:tcPr>
            <w:tcW w:w="5619" w:type="dxa"/>
            <w:vAlign w:val="center"/>
          </w:tcPr>
          <w:p w14:paraId="5D13C116" w14:textId="77777777" w:rsidR="00E66CE2" w:rsidRPr="00605D57" w:rsidRDefault="00E66CE2" w:rsidP="00D56375">
            <w:pPr>
              <w:spacing w:after="120"/>
            </w:pPr>
          </w:p>
        </w:tc>
      </w:tr>
      <w:tr w:rsidR="00D70D7C" w14:paraId="4647C6F6" w14:textId="77777777" w:rsidTr="00D56375">
        <w:tc>
          <w:tcPr>
            <w:tcW w:w="3397" w:type="dxa"/>
            <w:vAlign w:val="center"/>
          </w:tcPr>
          <w:p w14:paraId="7F00719E" w14:textId="77777777" w:rsidR="00E66CE2" w:rsidRDefault="00E66CE2" w:rsidP="00D56375">
            <w:pPr>
              <w:spacing w:after="120"/>
            </w:pPr>
            <w:r>
              <w:t>Planning designations</w:t>
            </w:r>
          </w:p>
        </w:tc>
        <w:tc>
          <w:tcPr>
            <w:tcW w:w="5619" w:type="dxa"/>
            <w:vAlign w:val="center"/>
          </w:tcPr>
          <w:p w14:paraId="4F13A685" w14:textId="77777777" w:rsidR="00046DD2" w:rsidRPr="00767B6E" w:rsidRDefault="00483A78" w:rsidP="007307A0">
            <w:pPr>
              <w:pStyle w:val="ListParagraph"/>
              <w:numPr>
                <w:ilvl w:val="0"/>
                <w:numId w:val="5"/>
              </w:numPr>
              <w:spacing w:after="160" w:line="276" w:lineRule="auto"/>
              <w:rPr>
                <w:highlight w:val="yellow"/>
              </w:rPr>
            </w:pPr>
            <w:r w:rsidRPr="00767B6E">
              <w:rPr>
                <w:highlight w:val="yellow"/>
              </w:rPr>
              <w:t>X</w:t>
            </w:r>
            <w:r w:rsidR="00767B6E" w:rsidRPr="00767B6E">
              <w:rPr>
                <w:highlight w:val="yellow"/>
              </w:rPr>
              <w:t>xx</w:t>
            </w:r>
            <w:r>
              <w:rPr>
                <w:highlight w:val="yellow"/>
              </w:rPr>
              <w:t xml:space="preserve"> (style: list paragraph)</w:t>
            </w:r>
          </w:p>
          <w:p w14:paraId="3FE81A5A" w14:textId="77777777" w:rsidR="007B3E21" w:rsidRPr="007E0824" w:rsidRDefault="007B3E21" w:rsidP="00D56375">
            <w:pPr>
              <w:spacing w:after="120"/>
            </w:pPr>
          </w:p>
        </w:tc>
      </w:tr>
      <w:tr w:rsidR="00A4429B" w14:paraId="39E79A05" w14:textId="77777777" w:rsidTr="00D56375">
        <w:tc>
          <w:tcPr>
            <w:tcW w:w="3397" w:type="dxa"/>
            <w:vAlign w:val="center"/>
          </w:tcPr>
          <w:p w14:paraId="4AA8A428" w14:textId="77777777" w:rsidR="00A4429B" w:rsidRDefault="00A4429B" w:rsidP="00D56375">
            <w:pPr>
              <w:spacing w:after="120"/>
            </w:pPr>
            <w:r>
              <w:t xml:space="preserve">Development Plan / relevant planning policy </w:t>
            </w:r>
          </w:p>
        </w:tc>
        <w:tc>
          <w:tcPr>
            <w:tcW w:w="5619" w:type="dxa"/>
            <w:vAlign w:val="center"/>
          </w:tcPr>
          <w:p w14:paraId="42AE75BD" w14:textId="77777777" w:rsidR="00A4429B" w:rsidRPr="00767B6E" w:rsidRDefault="00A4429B" w:rsidP="007307A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highlight w:val="yellow"/>
              </w:rPr>
            </w:pPr>
          </w:p>
        </w:tc>
      </w:tr>
      <w:tr w:rsidR="00B777C3" w14:paraId="1E3E2A62" w14:textId="77777777" w:rsidTr="00D56375">
        <w:tc>
          <w:tcPr>
            <w:tcW w:w="3397" w:type="dxa"/>
            <w:vAlign w:val="center"/>
          </w:tcPr>
          <w:p w14:paraId="050C7ACD" w14:textId="77777777" w:rsidR="00B777C3" w:rsidRDefault="00B777C3" w:rsidP="00D56375">
            <w:pPr>
              <w:spacing w:after="120"/>
            </w:pPr>
            <w:r>
              <w:t xml:space="preserve">Planning history </w:t>
            </w:r>
          </w:p>
        </w:tc>
        <w:tc>
          <w:tcPr>
            <w:tcW w:w="5619" w:type="dxa"/>
            <w:vAlign w:val="center"/>
          </w:tcPr>
          <w:p w14:paraId="4ACFBACD" w14:textId="77777777" w:rsidR="00B777C3" w:rsidRPr="00767B6E" w:rsidRDefault="00B777C3" w:rsidP="007307A0">
            <w:pPr>
              <w:pStyle w:val="ListParagraph"/>
              <w:numPr>
                <w:ilvl w:val="0"/>
                <w:numId w:val="5"/>
              </w:numPr>
              <w:spacing w:line="276" w:lineRule="auto"/>
              <w:rPr>
                <w:highlight w:val="yellow"/>
              </w:rPr>
            </w:pPr>
          </w:p>
        </w:tc>
      </w:tr>
      <w:tr w:rsidR="00E66CE2" w:rsidRPr="00E34203" w14:paraId="0165A0D6" w14:textId="77777777" w:rsidTr="00D56375">
        <w:trPr>
          <w:trHeight w:val="660"/>
        </w:trPr>
        <w:tc>
          <w:tcPr>
            <w:tcW w:w="9016" w:type="dxa"/>
            <w:gridSpan w:val="2"/>
            <w:vAlign w:val="center"/>
          </w:tcPr>
          <w:p w14:paraId="51ECB842" w14:textId="77777777" w:rsidR="00E66CE2" w:rsidRPr="00E34203" w:rsidRDefault="00E66CE2" w:rsidP="00D56375">
            <w:pPr>
              <w:spacing w:after="120"/>
              <w:rPr>
                <w:b/>
                <w:bCs/>
              </w:rPr>
            </w:pPr>
            <w:r w:rsidRPr="00E34203">
              <w:rPr>
                <w:b/>
                <w:bCs/>
              </w:rPr>
              <w:t>Constraints and opportunities</w:t>
            </w:r>
          </w:p>
        </w:tc>
      </w:tr>
      <w:tr w:rsidR="000F38B0" w14:paraId="664989FD" w14:textId="77777777" w:rsidTr="00D56375">
        <w:tc>
          <w:tcPr>
            <w:tcW w:w="3397" w:type="dxa"/>
            <w:vAlign w:val="center"/>
          </w:tcPr>
          <w:p w14:paraId="32D7D196" w14:textId="77777777" w:rsidR="000F38B0" w:rsidRDefault="000F38B0" w:rsidP="00D56375">
            <w:pPr>
              <w:spacing w:after="120"/>
            </w:pPr>
            <w:r>
              <w:lastRenderedPageBreak/>
              <w:t xml:space="preserve">Principle of development </w:t>
            </w:r>
          </w:p>
        </w:tc>
        <w:tc>
          <w:tcPr>
            <w:tcW w:w="5619" w:type="dxa"/>
            <w:vAlign w:val="center"/>
          </w:tcPr>
          <w:p w14:paraId="1C9048E7" w14:textId="77777777" w:rsidR="000F38B0" w:rsidRDefault="000F38B0" w:rsidP="00767B6E"/>
        </w:tc>
      </w:tr>
      <w:tr w:rsidR="000F38B0" w14:paraId="2138778D" w14:textId="77777777" w:rsidTr="00D56375">
        <w:tc>
          <w:tcPr>
            <w:tcW w:w="3397" w:type="dxa"/>
            <w:vAlign w:val="center"/>
          </w:tcPr>
          <w:p w14:paraId="2E3F9CB8" w14:textId="77777777" w:rsidR="000F38B0" w:rsidRDefault="000F38B0" w:rsidP="00D56375">
            <w:pPr>
              <w:spacing w:after="120"/>
            </w:pPr>
            <w:r>
              <w:t xml:space="preserve">Scale, density and character </w:t>
            </w:r>
          </w:p>
        </w:tc>
        <w:tc>
          <w:tcPr>
            <w:tcW w:w="5619" w:type="dxa"/>
            <w:vAlign w:val="center"/>
          </w:tcPr>
          <w:p w14:paraId="596C0CEB" w14:textId="77777777" w:rsidR="000F38B0" w:rsidRDefault="000F38B0" w:rsidP="00767B6E"/>
        </w:tc>
      </w:tr>
      <w:tr w:rsidR="00D70D7C" w14:paraId="643EC9A2" w14:textId="77777777" w:rsidTr="00D56375">
        <w:tc>
          <w:tcPr>
            <w:tcW w:w="3397" w:type="dxa"/>
            <w:vAlign w:val="center"/>
          </w:tcPr>
          <w:p w14:paraId="0E4F3072" w14:textId="77777777" w:rsidR="00E66CE2" w:rsidRDefault="00E66CE2" w:rsidP="00D56375">
            <w:pPr>
              <w:spacing w:after="120"/>
            </w:pPr>
            <w:r>
              <w:t>Landscape and visual</w:t>
            </w:r>
          </w:p>
        </w:tc>
        <w:tc>
          <w:tcPr>
            <w:tcW w:w="5619" w:type="dxa"/>
            <w:vAlign w:val="center"/>
          </w:tcPr>
          <w:p w14:paraId="0F023F30" w14:textId="77777777" w:rsidR="00E26A9F" w:rsidRDefault="00E26A9F" w:rsidP="00767B6E"/>
        </w:tc>
      </w:tr>
      <w:tr w:rsidR="0089608D" w14:paraId="614F27D5" w14:textId="77777777" w:rsidTr="00D56375">
        <w:tc>
          <w:tcPr>
            <w:tcW w:w="3397" w:type="dxa"/>
            <w:vAlign w:val="center"/>
          </w:tcPr>
          <w:p w14:paraId="57CA4AB4" w14:textId="77777777" w:rsidR="0089608D" w:rsidRDefault="0089608D" w:rsidP="00D56375">
            <w:pPr>
              <w:spacing w:after="120"/>
            </w:pPr>
            <w:r>
              <w:t xml:space="preserve">Heritage </w:t>
            </w:r>
          </w:p>
        </w:tc>
        <w:tc>
          <w:tcPr>
            <w:tcW w:w="5619" w:type="dxa"/>
            <w:vAlign w:val="center"/>
          </w:tcPr>
          <w:p w14:paraId="06A0C917" w14:textId="77777777" w:rsidR="0089608D" w:rsidRDefault="0089608D" w:rsidP="00767B6E">
            <w:r w:rsidRPr="00EE06D4">
              <w:rPr>
                <w:sz w:val="16"/>
                <w:szCs w:val="16"/>
              </w:rPr>
              <w:t>Heritage map extract</w:t>
            </w:r>
          </w:p>
        </w:tc>
      </w:tr>
      <w:tr w:rsidR="00D70D7C" w14:paraId="5BD1F1A6" w14:textId="77777777" w:rsidTr="00D56375">
        <w:tc>
          <w:tcPr>
            <w:tcW w:w="3397" w:type="dxa"/>
            <w:vAlign w:val="center"/>
          </w:tcPr>
          <w:p w14:paraId="34B8043A" w14:textId="77777777" w:rsidR="00E66CE2" w:rsidRDefault="00E66CE2" w:rsidP="00D56375">
            <w:pPr>
              <w:spacing w:after="120"/>
            </w:pPr>
            <w:r>
              <w:t>Ecology</w:t>
            </w:r>
            <w:r w:rsidR="00D70D7C">
              <w:t xml:space="preserve"> and arboriculture</w:t>
            </w:r>
          </w:p>
        </w:tc>
        <w:tc>
          <w:tcPr>
            <w:tcW w:w="5619" w:type="dxa"/>
            <w:vAlign w:val="center"/>
          </w:tcPr>
          <w:p w14:paraId="1286E37D" w14:textId="77777777" w:rsidR="00DB4E0E" w:rsidRPr="00DB4E0E" w:rsidRDefault="00DB4E0E" w:rsidP="00767B6E"/>
        </w:tc>
      </w:tr>
      <w:tr w:rsidR="00D70D7C" w14:paraId="6B0A2D8D" w14:textId="77777777" w:rsidTr="00D56375">
        <w:tc>
          <w:tcPr>
            <w:tcW w:w="3397" w:type="dxa"/>
            <w:vAlign w:val="center"/>
          </w:tcPr>
          <w:p w14:paraId="203052D6" w14:textId="77777777" w:rsidR="00E66CE2" w:rsidRDefault="00E66CE2" w:rsidP="00D56375">
            <w:pPr>
              <w:spacing w:after="120"/>
            </w:pPr>
            <w:r>
              <w:t>Flood risk</w:t>
            </w:r>
          </w:p>
        </w:tc>
        <w:tc>
          <w:tcPr>
            <w:tcW w:w="5619" w:type="dxa"/>
            <w:vAlign w:val="center"/>
          </w:tcPr>
          <w:p w14:paraId="78E693EF" w14:textId="77777777" w:rsidR="006348E9" w:rsidRDefault="006348E9" w:rsidP="00B56A76"/>
          <w:p w14:paraId="40C640DE" w14:textId="77777777" w:rsidR="00777230" w:rsidRDefault="00777230" w:rsidP="00B56A76">
            <w:pPr>
              <w:rPr>
                <w:sz w:val="16"/>
                <w:szCs w:val="16"/>
              </w:rPr>
            </w:pPr>
          </w:p>
          <w:p w14:paraId="10B36708" w14:textId="77777777" w:rsidR="002B6BAD" w:rsidRDefault="00767B6E" w:rsidP="00B56A76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Flood map extract </w:t>
            </w:r>
          </w:p>
          <w:p w14:paraId="4D846457" w14:textId="77777777" w:rsidR="00777230" w:rsidRPr="00AA1357" w:rsidRDefault="00777230" w:rsidP="00B56A76">
            <w:pPr>
              <w:rPr>
                <w:sz w:val="16"/>
                <w:szCs w:val="16"/>
              </w:rPr>
            </w:pPr>
          </w:p>
        </w:tc>
      </w:tr>
      <w:tr w:rsidR="0089608D" w14:paraId="4053C5CE" w14:textId="77777777" w:rsidTr="00D56375">
        <w:tc>
          <w:tcPr>
            <w:tcW w:w="3397" w:type="dxa"/>
            <w:vAlign w:val="center"/>
          </w:tcPr>
          <w:p w14:paraId="00827329" w14:textId="77777777" w:rsidR="0089608D" w:rsidRDefault="0089608D" w:rsidP="00D56375">
            <w:pPr>
              <w:spacing w:after="120"/>
            </w:pPr>
            <w:r>
              <w:t xml:space="preserve">Highways and parking </w:t>
            </w:r>
          </w:p>
        </w:tc>
        <w:tc>
          <w:tcPr>
            <w:tcW w:w="5619" w:type="dxa"/>
            <w:vAlign w:val="center"/>
          </w:tcPr>
          <w:p w14:paraId="2788A5F7" w14:textId="77777777" w:rsidR="0089608D" w:rsidRDefault="0089608D" w:rsidP="00B56A76"/>
        </w:tc>
      </w:tr>
      <w:tr w:rsidR="00D70D7C" w14:paraId="48E19AE1" w14:textId="77777777" w:rsidTr="00D56375">
        <w:tc>
          <w:tcPr>
            <w:tcW w:w="3397" w:type="dxa"/>
            <w:vAlign w:val="center"/>
          </w:tcPr>
          <w:p w14:paraId="68D84357" w14:textId="77777777" w:rsidR="00E66CE2" w:rsidRDefault="00E66CE2" w:rsidP="00D56375">
            <w:pPr>
              <w:spacing w:after="120"/>
            </w:pPr>
            <w:r w:rsidRPr="00687129">
              <w:t xml:space="preserve">Amenity </w:t>
            </w:r>
          </w:p>
        </w:tc>
        <w:tc>
          <w:tcPr>
            <w:tcW w:w="5619" w:type="dxa"/>
            <w:vAlign w:val="center"/>
          </w:tcPr>
          <w:p w14:paraId="4B9C5E7C" w14:textId="77777777" w:rsidR="00665F0A" w:rsidRPr="00F323BB" w:rsidRDefault="00665F0A" w:rsidP="00767B6E"/>
        </w:tc>
      </w:tr>
      <w:tr w:rsidR="00F16FAB" w14:paraId="61D88C41" w14:textId="77777777" w:rsidTr="00D56375">
        <w:tc>
          <w:tcPr>
            <w:tcW w:w="3397" w:type="dxa"/>
            <w:vAlign w:val="center"/>
          </w:tcPr>
          <w:p w14:paraId="11FF8FCB" w14:textId="77777777" w:rsidR="00F16FAB" w:rsidRDefault="00F16FAB" w:rsidP="00D56375">
            <w:pPr>
              <w:spacing w:after="120"/>
            </w:pPr>
            <w:r>
              <w:t xml:space="preserve">Cil and Section 106 </w:t>
            </w:r>
          </w:p>
        </w:tc>
        <w:tc>
          <w:tcPr>
            <w:tcW w:w="5619" w:type="dxa"/>
            <w:vAlign w:val="center"/>
          </w:tcPr>
          <w:p w14:paraId="143C215C" w14:textId="77777777" w:rsidR="00F16FAB" w:rsidRPr="009A2BFA" w:rsidRDefault="00F16FAB" w:rsidP="009A2BFA"/>
        </w:tc>
      </w:tr>
      <w:tr w:rsidR="00D70D7C" w14:paraId="473E0EC5" w14:textId="77777777" w:rsidTr="00D56375">
        <w:tc>
          <w:tcPr>
            <w:tcW w:w="3397" w:type="dxa"/>
            <w:vAlign w:val="center"/>
          </w:tcPr>
          <w:p w14:paraId="4B897E8B" w14:textId="77777777" w:rsidR="00E66CE2" w:rsidRPr="00687129" w:rsidRDefault="00E66CE2" w:rsidP="00D56375">
            <w:pPr>
              <w:spacing w:after="120"/>
            </w:pPr>
            <w:r>
              <w:t xml:space="preserve">Other </w:t>
            </w:r>
          </w:p>
        </w:tc>
        <w:tc>
          <w:tcPr>
            <w:tcW w:w="5619" w:type="dxa"/>
            <w:vAlign w:val="center"/>
          </w:tcPr>
          <w:p w14:paraId="74C867AB" w14:textId="77777777" w:rsidR="00665F0A" w:rsidRPr="009A2BFA" w:rsidRDefault="00665F0A" w:rsidP="009A2BFA"/>
        </w:tc>
      </w:tr>
    </w:tbl>
    <w:p w14:paraId="32C97AF4" w14:textId="77777777" w:rsidR="00BB6554" w:rsidRDefault="00BB6554" w:rsidP="00E66CE2"/>
    <w:p w14:paraId="767E9EE1" w14:textId="77777777" w:rsidR="004D44BC" w:rsidRDefault="004D44BC" w:rsidP="00E66CE2">
      <w:r w:rsidRPr="004D44BC">
        <w:rPr>
          <w:highlight w:val="yellow"/>
        </w:rPr>
        <w:t>Planning Strategy</w:t>
      </w:r>
      <w:r>
        <w:t xml:space="preserve"> </w:t>
      </w:r>
    </w:p>
    <w:p w14:paraId="72A21F70" w14:textId="77777777" w:rsidR="004D44BC" w:rsidRDefault="004D44BC" w:rsidP="00E66CE2">
      <w:r w:rsidRPr="00EA59AF">
        <w:rPr>
          <w:highlight w:val="yellow"/>
        </w:rPr>
        <w:t xml:space="preserve">Submission documents </w:t>
      </w:r>
      <w:r w:rsidR="00EA59AF" w:rsidRPr="00EA59AF">
        <w:rPr>
          <w:highlight w:val="yellow"/>
        </w:rPr>
        <w:t>(prepare having regard to the LPA validation checklist</w:t>
      </w:r>
      <w:r w:rsidR="00EA59AF">
        <w:t>)</w:t>
      </w:r>
    </w:p>
    <w:p w14:paraId="509CF5B6" w14:textId="77777777" w:rsidR="007A230C" w:rsidRDefault="00E66CE2" w:rsidP="00E66CE2">
      <w:r>
        <w:t xml:space="preserve">I trust this provides the information you need at this stage. We look forward to working with you as the scheme progresses. </w:t>
      </w:r>
    </w:p>
    <w:p w14:paraId="308B21DB" w14:textId="77777777" w:rsidR="00E66CE2" w:rsidRDefault="00E66CE2" w:rsidP="00E66CE2">
      <w:r>
        <w:t>Yours sincerely</w:t>
      </w:r>
    </w:p>
    <w:p w14:paraId="649EA71F" w14:textId="77777777" w:rsidR="00E66CE2" w:rsidRPr="00780C6F" w:rsidRDefault="00A926BC" w:rsidP="00E66CE2">
      <w:pPr>
        <w:rPr>
          <w:rFonts w:ascii="Lucida Handwriting" w:hAnsi="Lucida Handwriting" w:cs="MV Boli"/>
        </w:rPr>
      </w:pPr>
      <w:r w:rsidRPr="00A926BC">
        <w:rPr>
          <w:rFonts w:ascii="Lucida Handwriting" w:hAnsi="Lucida Handwriting" w:cs="MV Boli"/>
          <w:highlight w:val="yellow"/>
        </w:rPr>
        <w:t>Signed</w:t>
      </w:r>
      <w:r>
        <w:rPr>
          <w:rFonts w:ascii="Lucida Handwriting" w:hAnsi="Lucida Handwriting" w:cs="MV Boli"/>
        </w:rPr>
        <w:t xml:space="preserve"> </w:t>
      </w:r>
    </w:p>
    <w:p w14:paraId="357E44ED" w14:textId="77777777" w:rsidR="00E66CE2" w:rsidRPr="00A926BC" w:rsidRDefault="00A926BC" w:rsidP="00E66CE2">
      <w:pPr>
        <w:rPr>
          <w:noProof/>
          <w:highlight w:val="yellow"/>
        </w:rPr>
      </w:pPr>
      <w:r w:rsidRPr="008A5604">
        <w:rPr>
          <w:highlight w:val="yellow"/>
        </w:rPr>
        <w:t>Name</w:t>
      </w:r>
      <w:r w:rsidRPr="00A926BC">
        <w:rPr>
          <w:highlight w:val="yellow"/>
          <w:u w:val="single"/>
        </w:rPr>
        <w:t xml:space="preserve"> </w:t>
      </w:r>
      <w:r w:rsidR="00E66CE2" w:rsidRPr="00A926BC">
        <w:rPr>
          <w:highlight w:val="yellow"/>
        </w:rPr>
        <w:br/>
      </w:r>
      <w:r w:rsidRPr="00A926BC">
        <w:rPr>
          <w:rFonts w:eastAsiaTheme="minorEastAsia"/>
          <w:noProof/>
          <w:highlight w:val="yellow"/>
        </w:rPr>
        <w:t xml:space="preserve">Title </w:t>
      </w:r>
    </w:p>
    <w:p w14:paraId="48270AD1" w14:textId="77777777" w:rsidR="00E66CE2" w:rsidRDefault="00E66CE2" w:rsidP="00E66CE2">
      <w:r w:rsidRPr="00A926BC">
        <w:rPr>
          <w:highlight w:val="yellow"/>
        </w:rPr>
        <w:t xml:space="preserve">e. </w:t>
      </w:r>
      <w:r w:rsidR="00A926BC" w:rsidRPr="00A926BC">
        <w:rPr>
          <w:highlight w:val="yellow"/>
        </w:rPr>
        <w:t>email</w:t>
      </w:r>
      <w:r w:rsidR="00A926BC">
        <w:t xml:space="preserve"> </w:t>
      </w:r>
    </w:p>
    <w:p w14:paraId="1CD6E226" w14:textId="77777777" w:rsidR="00E66CE2" w:rsidRDefault="00E66CE2" w:rsidP="00E66CE2">
      <w:r w:rsidRPr="00A926BC">
        <w:rPr>
          <w:highlight w:val="yellow"/>
        </w:rPr>
        <w:t xml:space="preserve">t. +44 (0) </w:t>
      </w:r>
      <w:r w:rsidR="00A926BC" w:rsidRPr="00A926BC">
        <w:rPr>
          <w:highlight w:val="yellow"/>
        </w:rPr>
        <w:t>xxxxx</w:t>
      </w:r>
    </w:p>
    <w:p w14:paraId="7AAE86B2" w14:textId="77777777" w:rsidR="00F4236C" w:rsidRDefault="00F4236C"/>
    <w:sectPr w:rsidR="00F4236C">
      <w:head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76B02" w14:textId="77777777" w:rsidR="009B2680" w:rsidRDefault="009B2680">
      <w:pPr>
        <w:spacing w:after="0" w:line="240" w:lineRule="auto"/>
      </w:pPr>
      <w:r>
        <w:separator/>
      </w:r>
    </w:p>
  </w:endnote>
  <w:endnote w:type="continuationSeparator" w:id="0">
    <w:p w14:paraId="08B7DBDB" w14:textId="77777777" w:rsidR="009B2680" w:rsidRDefault="009B2680">
      <w:pPr>
        <w:spacing w:after="0" w:line="240" w:lineRule="auto"/>
      </w:pPr>
      <w:r>
        <w:continuationSeparator/>
      </w:r>
    </w:p>
  </w:endnote>
  <w:endnote w:type="continuationNotice" w:id="1">
    <w:p w14:paraId="3756A3D2" w14:textId="77777777" w:rsidR="009B2680" w:rsidRDefault="009B26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FE4391" w14:textId="77777777" w:rsidR="009B2680" w:rsidRDefault="009B2680">
      <w:pPr>
        <w:spacing w:after="0" w:line="240" w:lineRule="auto"/>
      </w:pPr>
      <w:r>
        <w:separator/>
      </w:r>
    </w:p>
  </w:footnote>
  <w:footnote w:type="continuationSeparator" w:id="0">
    <w:p w14:paraId="1FFB4A88" w14:textId="77777777" w:rsidR="009B2680" w:rsidRDefault="009B2680">
      <w:pPr>
        <w:spacing w:after="0" w:line="240" w:lineRule="auto"/>
      </w:pPr>
      <w:r>
        <w:continuationSeparator/>
      </w:r>
    </w:p>
  </w:footnote>
  <w:footnote w:type="continuationNotice" w:id="1">
    <w:p w14:paraId="38B51B48" w14:textId="77777777" w:rsidR="009B2680" w:rsidRDefault="009B26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4D5DE3" w14:textId="77777777" w:rsidR="00AB2EEC" w:rsidRDefault="00F5429D" w:rsidP="008152BD">
    <w:pPr>
      <w:pStyle w:val="Header"/>
      <w:jc w:val="right"/>
    </w:pPr>
    <w:r>
      <w:rPr>
        <w:noProof/>
      </w:rPr>
      <w:drawing>
        <wp:inline distT="0" distB="0" distL="0" distR="0" wp14:anchorId="10981405" wp14:editId="311FC563">
          <wp:extent cx="2012777" cy="967740"/>
          <wp:effectExtent l="0" t="0" r="6985" b="3810"/>
          <wp:docPr id="543820414" name="Picture 2" descr="A logo with blue and green color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43820414" name="Picture 2" descr="A logo with blue and green colors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71705" cy="9960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A17CC64" w14:textId="77777777" w:rsidR="00F5429D" w:rsidRDefault="00F5429D" w:rsidP="008152B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C15A6"/>
    <w:multiLevelType w:val="hybridMultilevel"/>
    <w:tmpl w:val="48F06C0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231A37"/>
    <w:multiLevelType w:val="hybridMultilevel"/>
    <w:tmpl w:val="C670510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8011B4"/>
    <w:multiLevelType w:val="hybridMultilevel"/>
    <w:tmpl w:val="D59EB24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83B623F"/>
    <w:multiLevelType w:val="hybridMultilevel"/>
    <w:tmpl w:val="CB54CC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2B3623"/>
    <w:multiLevelType w:val="hybridMultilevel"/>
    <w:tmpl w:val="345290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4815457">
    <w:abstractNumId w:val="1"/>
  </w:num>
  <w:num w:numId="2" w16cid:durableId="1661808397">
    <w:abstractNumId w:val="3"/>
  </w:num>
  <w:num w:numId="3" w16cid:durableId="1363752555">
    <w:abstractNumId w:val="4"/>
  </w:num>
  <w:num w:numId="4" w16cid:durableId="1513256938">
    <w:abstractNumId w:val="2"/>
  </w:num>
  <w:num w:numId="5" w16cid:durableId="653677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B7A"/>
    <w:rsid w:val="00002D27"/>
    <w:rsid w:val="000434E1"/>
    <w:rsid w:val="00046DD2"/>
    <w:rsid w:val="000647BF"/>
    <w:rsid w:val="00066479"/>
    <w:rsid w:val="00067741"/>
    <w:rsid w:val="000700BD"/>
    <w:rsid w:val="000857B1"/>
    <w:rsid w:val="000A3E75"/>
    <w:rsid w:val="000B0220"/>
    <w:rsid w:val="000D1A69"/>
    <w:rsid w:val="000D3354"/>
    <w:rsid w:val="000E4F07"/>
    <w:rsid w:val="000F38B0"/>
    <w:rsid w:val="0010063B"/>
    <w:rsid w:val="001119EB"/>
    <w:rsid w:val="001267B7"/>
    <w:rsid w:val="00136DCC"/>
    <w:rsid w:val="00152402"/>
    <w:rsid w:val="001530A6"/>
    <w:rsid w:val="00161723"/>
    <w:rsid w:val="00171B37"/>
    <w:rsid w:val="00183A47"/>
    <w:rsid w:val="00185123"/>
    <w:rsid w:val="001863F8"/>
    <w:rsid w:val="001A0030"/>
    <w:rsid w:val="001A1634"/>
    <w:rsid w:val="001B22A9"/>
    <w:rsid w:val="001D47CC"/>
    <w:rsid w:val="001E0114"/>
    <w:rsid w:val="001F3C77"/>
    <w:rsid w:val="001F3E53"/>
    <w:rsid w:val="00200BB2"/>
    <w:rsid w:val="00201093"/>
    <w:rsid w:val="002133B2"/>
    <w:rsid w:val="00256F00"/>
    <w:rsid w:val="0026024D"/>
    <w:rsid w:val="0026153D"/>
    <w:rsid w:val="002619A3"/>
    <w:rsid w:val="00273244"/>
    <w:rsid w:val="0029431B"/>
    <w:rsid w:val="002A3E57"/>
    <w:rsid w:val="002B2561"/>
    <w:rsid w:val="002B6BAD"/>
    <w:rsid w:val="002C35F7"/>
    <w:rsid w:val="002E102A"/>
    <w:rsid w:val="002E525C"/>
    <w:rsid w:val="00321B2C"/>
    <w:rsid w:val="00337702"/>
    <w:rsid w:val="003552F6"/>
    <w:rsid w:val="00357B80"/>
    <w:rsid w:val="00367487"/>
    <w:rsid w:val="00372ABB"/>
    <w:rsid w:val="003772E4"/>
    <w:rsid w:val="00387181"/>
    <w:rsid w:val="003A1207"/>
    <w:rsid w:val="003A32C9"/>
    <w:rsid w:val="003D71D9"/>
    <w:rsid w:val="003F577E"/>
    <w:rsid w:val="003F6452"/>
    <w:rsid w:val="00416C59"/>
    <w:rsid w:val="00431EBC"/>
    <w:rsid w:val="004349C8"/>
    <w:rsid w:val="00445254"/>
    <w:rsid w:val="00463A4D"/>
    <w:rsid w:val="00474B88"/>
    <w:rsid w:val="00477089"/>
    <w:rsid w:val="00483A78"/>
    <w:rsid w:val="00495691"/>
    <w:rsid w:val="004D44BC"/>
    <w:rsid w:val="004D545D"/>
    <w:rsid w:val="00502B2E"/>
    <w:rsid w:val="005030F1"/>
    <w:rsid w:val="00524009"/>
    <w:rsid w:val="00530252"/>
    <w:rsid w:val="00535204"/>
    <w:rsid w:val="00547DA1"/>
    <w:rsid w:val="00557106"/>
    <w:rsid w:val="00572833"/>
    <w:rsid w:val="005859C9"/>
    <w:rsid w:val="005A3325"/>
    <w:rsid w:val="005A4009"/>
    <w:rsid w:val="005B465E"/>
    <w:rsid w:val="005B5684"/>
    <w:rsid w:val="005C54C3"/>
    <w:rsid w:val="005F468E"/>
    <w:rsid w:val="005F6605"/>
    <w:rsid w:val="0061425D"/>
    <w:rsid w:val="006262D9"/>
    <w:rsid w:val="00626D10"/>
    <w:rsid w:val="00631544"/>
    <w:rsid w:val="006348E9"/>
    <w:rsid w:val="00647A55"/>
    <w:rsid w:val="00651402"/>
    <w:rsid w:val="006516CA"/>
    <w:rsid w:val="00665F0A"/>
    <w:rsid w:val="00677018"/>
    <w:rsid w:val="006870AA"/>
    <w:rsid w:val="00694803"/>
    <w:rsid w:val="0069480D"/>
    <w:rsid w:val="006C7B47"/>
    <w:rsid w:val="006D2507"/>
    <w:rsid w:val="006E16FA"/>
    <w:rsid w:val="006F0055"/>
    <w:rsid w:val="006F327B"/>
    <w:rsid w:val="007026E5"/>
    <w:rsid w:val="007100F8"/>
    <w:rsid w:val="0072426D"/>
    <w:rsid w:val="007307A0"/>
    <w:rsid w:val="00746C20"/>
    <w:rsid w:val="00763726"/>
    <w:rsid w:val="00767B6E"/>
    <w:rsid w:val="00775BD5"/>
    <w:rsid w:val="00777230"/>
    <w:rsid w:val="00785100"/>
    <w:rsid w:val="00785608"/>
    <w:rsid w:val="007919E3"/>
    <w:rsid w:val="007A230C"/>
    <w:rsid w:val="007B0F44"/>
    <w:rsid w:val="007B3E21"/>
    <w:rsid w:val="007C38BA"/>
    <w:rsid w:val="007C53EB"/>
    <w:rsid w:val="007C5C80"/>
    <w:rsid w:val="007D0A4F"/>
    <w:rsid w:val="007E1442"/>
    <w:rsid w:val="007E18DB"/>
    <w:rsid w:val="007E71D7"/>
    <w:rsid w:val="007F0DCC"/>
    <w:rsid w:val="007F7908"/>
    <w:rsid w:val="00803595"/>
    <w:rsid w:val="008279F6"/>
    <w:rsid w:val="008311FA"/>
    <w:rsid w:val="00831744"/>
    <w:rsid w:val="008529AB"/>
    <w:rsid w:val="008568EB"/>
    <w:rsid w:val="00866BFF"/>
    <w:rsid w:val="0087051D"/>
    <w:rsid w:val="00870EE6"/>
    <w:rsid w:val="00871E4D"/>
    <w:rsid w:val="00877964"/>
    <w:rsid w:val="00885A0C"/>
    <w:rsid w:val="00893269"/>
    <w:rsid w:val="00894D04"/>
    <w:rsid w:val="00895C53"/>
    <w:rsid w:val="0089608D"/>
    <w:rsid w:val="008A5604"/>
    <w:rsid w:val="008D19B0"/>
    <w:rsid w:val="008D714C"/>
    <w:rsid w:val="0090560D"/>
    <w:rsid w:val="00912929"/>
    <w:rsid w:val="00913DE8"/>
    <w:rsid w:val="00936915"/>
    <w:rsid w:val="00940C20"/>
    <w:rsid w:val="009632BD"/>
    <w:rsid w:val="009A2BFA"/>
    <w:rsid w:val="009A3847"/>
    <w:rsid w:val="009B2680"/>
    <w:rsid w:val="009C07A1"/>
    <w:rsid w:val="009C2A05"/>
    <w:rsid w:val="009F131A"/>
    <w:rsid w:val="00A4154E"/>
    <w:rsid w:val="00A4429B"/>
    <w:rsid w:val="00A54EDC"/>
    <w:rsid w:val="00A60615"/>
    <w:rsid w:val="00A61CF5"/>
    <w:rsid w:val="00A64130"/>
    <w:rsid w:val="00A671F9"/>
    <w:rsid w:val="00A67EC6"/>
    <w:rsid w:val="00A86062"/>
    <w:rsid w:val="00A926BC"/>
    <w:rsid w:val="00A9749B"/>
    <w:rsid w:val="00AA1357"/>
    <w:rsid w:val="00AA195F"/>
    <w:rsid w:val="00AA1BA4"/>
    <w:rsid w:val="00AB2EEC"/>
    <w:rsid w:val="00AD4A36"/>
    <w:rsid w:val="00AD524A"/>
    <w:rsid w:val="00B35DC4"/>
    <w:rsid w:val="00B45B57"/>
    <w:rsid w:val="00B56A76"/>
    <w:rsid w:val="00B60063"/>
    <w:rsid w:val="00B603C0"/>
    <w:rsid w:val="00B73356"/>
    <w:rsid w:val="00B777C3"/>
    <w:rsid w:val="00B8287A"/>
    <w:rsid w:val="00B83595"/>
    <w:rsid w:val="00B85C1C"/>
    <w:rsid w:val="00BB396E"/>
    <w:rsid w:val="00BB57C4"/>
    <w:rsid w:val="00BB6554"/>
    <w:rsid w:val="00BD2CCC"/>
    <w:rsid w:val="00BE3716"/>
    <w:rsid w:val="00BE573B"/>
    <w:rsid w:val="00BE76C3"/>
    <w:rsid w:val="00BF642A"/>
    <w:rsid w:val="00C057A4"/>
    <w:rsid w:val="00C126F6"/>
    <w:rsid w:val="00C16D92"/>
    <w:rsid w:val="00C2262B"/>
    <w:rsid w:val="00C24271"/>
    <w:rsid w:val="00C373DB"/>
    <w:rsid w:val="00C40729"/>
    <w:rsid w:val="00C44183"/>
    <w:rsid w:val="00C457BF"/>
    <w:rsid w:val="00C47D82"/>
    <w:rsid w:val="00C5040C"/>
    <w:rsid w:val="00C52B86"/>
    <w:rsid w:val="00C66E09"/>
    <w:rsid w:val="00C84659"/>
    <w:rsid w:val="00CB1E3D"/>
    <w:rsid w:val="00CB4296"/>
    <w:rsid w:val="00CB48F7"/>
    <w:rsid w:val="00CB5E26"/>
    <w:rsid w:val="00CC2132"/>
    <w:rsid w:val="00CE6F35"/>
    <w:rsid w:val="00CF4505"/>
    <w:rsid w:val="00D370FF"/>
    <w:rsid w:val="00D544D8"/>
    <w:rsid w:val="00D5681F"/>
    <w:rsid w:val="00D6190E"/>
    <w:rsid w:val="00D63126"/>
    <w:rsid w:val="00D673E0"/>
    <w:rsid w:val="00D70D7C"/>
    <w:rsid w:val="00D87356"/>
    <w:rsid w:val="00DA1B9D"/>
    <w:rsid w:val="00DA6BA3"/>
    <w:rsid w:val="00DA7CAE"/>
    <w:rsid w:val="00DB4E0E"/>
    <w:rsid w:val="00DB6D04"/>
    <w:rsid w:val="00DC75A1"/>
    <w:rsid w:val="00DD0D55"/>
    <w:rsid w:val="00DF031C"/>
    <w:rsid w:val="00DF1997"/>
    <w:rsid w:val="00DF2A23"/>
    <w:rsid w:val="00DF4836"/>
    <w:rsid w:val="00DF6382"/>
    <w:rsid w:val="00E074A7"/>
    <w:rsid w:val="00E15866"/>
    <w:rsid w:val="00E17F1D"/>
    <w:rsid w:val="00E246DA"/>
    <w:rsid w:val="00E26A9F"/>
    <w:rsid w:val="00E40703"/>
    <w:rsid w:val="00E53254"/>
    <w:rsid w:val="00E66CE2"/>
    <w:rsid w:val="00E86F41"/>
    <w:rsid w:val="00EA1063"/>
    <w:rsid w:val="00EA417E"/>
    <w:rsid w:val="00EA59AF"/>
    <w:rsid w:val="00EB077A"/>
    <w:rsid w:val="00EB5395"/>
    <w:rsid w:val="00EE06D4"/>
    <w:rsid w:val="00EE4B7A"/>
    <w:rsid w:val="00F0047B"/>
    <w:rsid w:val="00F123EC"/>
    <w:rsid w:val="00F16FAB"/>
    <w:rsid w:val="00F323BB"/>
    <w:rsid w:val="00F4236C"/>
    <w:rsid w:val="00F5429D"/>
    <w:rsid w:val="00F67B6F"/>
    <w:rsid w:val="00F70645"/>
    <w:rsid w:val="00F77AC5"/>
    <w:rsid w:val="00F936A6"/>
    <w:rsid w:val="00FA1409"/>
    <w:rsid w:val="00FB6869"/>
    <w:rsid w:val="00FC1193"/>
    <w:rsid w:val="00FD273E"/>
    <w:rsid w:val="00FE1132"/>
    <w:rsid w:val="00FF4775"/>
    <w:rsid w:val="00FF575B"/>
    <w:rsid w:val="00FF73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4C89C2"/>
  <w15:chartTrackingRefBased/>
  <w15:docId w15:val="{2CAC1E47-7F53-47CA-91C0-1B54C7274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1BA4"/>
    <w:rPr>
      <w:rFonts w:ascii="Calibri" w:hAnsi="Calibri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rsid w:val="00871E4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1BA4"/>
    <w:pPr>
      <w:keepNext/>
      <w:keepLines/>
      <w:spacing w:after="12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6CE2"/>
    <w:rPr>
      <w:rFonts w:ascii="Calibri" w:hAnsi="Calibri" w:cs="Times New Roman"/>
      <w:color w:val="808080" w:themeColor="background1" w:themeShade="80"/>
    </w:rPr>
  </w:style>
  <w:style w:type="paragraph" w:styleId="Footer">
    <w:name w:val="footer"/>
    <w:basedOn w:val="Normal"/>
    <w:link w:val="FooterChar"/>
    <w:uiPriority w:val="99"/>
    <w:unhideWhenUsed/>
    <w:rsid w:val="00E66CE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6CE2"/>
    <w:rPr>
      <w:rFonts w:ascii="Calibri" w:hAnsi="Calibri" w:cs="Times New Roman"/>
      <w:color w:val="808080" w:themeColor="background1" w:themeShade="80"/>
    </w:rPr>
  </w:style>
  <w:style w:type="paragraph" w:styleId="NoSpacing">
    <w:name w:val="No Spacing"/>
    <w:uiPriority w:val="1"/>
    <w:qFormat/>
    <w:rsid w:val="00AA1BA4"/>
    <w:pPr>
      <w:spacing w:after="0" w:line="240" w:lineRule="auto"/>
    </w:pPr>
    <w:rPr>
      <w:rFonts w:ascii="Calibri" w:hAnsi="Calibri" w:cs="Times New Roman"/>
      <w:color w:val="000000" w:themeColor="text1"/>
    </w:rPr>
  </w:style>
  <w:style w:type="table" w:styleId="TableGrid">
    <w:name w:val="Table Grid"/>
    <w:basedOn w:val="TableNormal"/>
    <w:uiPriority w:val="39"/>
    <w:rsid w:val="00E66C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A1BA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81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5C1C"/>
    <w:rPr>
      <w:rFonts w:ascii="Times New Roman" w:hAnsi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2E102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71E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A1BA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rsid w:val="00871E4D"/>
    <w:pPr>
      <w:spacing w:after="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E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rsid w:val="00871E4D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1E4D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rsid w:val="00871E4D"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rsid w:val="00871E4D"/>
    <w:rPr>
      <w:i/>
      <w:iCs/>
    </w:rPr>
  </w:style>
  <w:style w:type="character" w:styleId="IntenseEmphasis">
    <w:name w:val="Intense Emphasis"/>
    <w:basedOn w:val="DefaultParagraphFont"/>
    <w:uiPriority w:val="21"/>
    <w:rsid w:val="00871E4D"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rsid w:val="00871E4D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871E4D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E4D"/>
    <w:rPr>
      <w:rFonts w:ascii="Calibri" w:hAnsi="Calibri" w:cs="Times New Roman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rsid w:val="00871E4D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E4D"/>
    <w:rPr>
      <w:rFonts w:ascii="Calibri" w:hAnsi="Calibri" w:cs="Times New Roman"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rsid w:val="00871E4D"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rsid w:val="00871E4D"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rsid w:val="00871E4D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128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John@tylerhillrenewables.com" TargetMode="Externa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thirdrevolutionprojectsltd.sharepoint.com/sites/ThirdRevolutionProjectsLtd/TRP%20Templates/HLPV_Letter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F3EFFCE733FC4BBB99199B172A579C" ma:contentTypeVersion="4" ma:contentTypeDescription="Create a new document." ma:contentTypeScope="" ma:versionID="12660046c343ee52145ae87fd4a8d8ca">
  <xsd:schema xmlns:xsd="http://www.w3.org/2001/XMLSchema" xmlns:xs="http://www.w3.org/2001/XMLSchema" xmlns:p="http://schemas.microsoft.com/office/2006/metadata/properties" xmlns:ns2="92d3d388-b9ea-4e4f-b287-b17476b20cc7" targetNamespace="http://schemas.microsoft.com/office/2006/metadata/properties" ma:root="true" ma:fieldsID="b4de991b435edd6f59bc7ecc81396040" ns2:_="">
    <xsd:import namespace="92d3d388-b9ea-4e4f-b287-b17476b20cc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d3d388-b9ea-4e4f-b287-b17476b20c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AA7CF01-7E2B-4443-9188-195FE3735C9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221824A-4A00-4FD8-8EF5-CD4261BB4E1E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F9555168-A6CC-4664-BB79-4E64818E7C4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d3d388-b9ea-4e4f-b287-b17476b20cc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8273B04-E7C2-4AD7-8178-128BA5BFA4A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HLPV_Letter.dotx</Template>
  <TotalTime>6</TotalTime>
  <Pages>2</Pages>
  <Words>256</Words>
  <Characters>1462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Rogers</dc:creator>
  <cp:keywords/>
  <dc:description/>
  <cp:lastModifiedBy>Josh Rogers</cp:lastModifiedBy>
  <cp:revision>2</cp:revision>
  <cp:lastPrinted>2026-06-18T15:27:00Z</cp:lastPrinted>
  <dcterms:created xsi:type="dcterms:W3CDTF">2026-06-18T14:58:00Z</dcterms:created>
  <dcterms:modified xsi:type="dcterms:W3CDTF">2026-06-18T15:27:00Z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0x010100CAF3EFFCE733FC4BBB99199B172A579C</vt:lpwstr>
  </property>
  <property fmtid="{D5CDD505-2E9C-101B-9397-08002B2CF9AE}" pid="3" name="Order">
    <vt:r8>11677800</vt:r8>
  </property>
  <property fmtid="{D5CDD505-2E9C-101B-9397-08002B2CF9AE}" pid="4" name="ComplianceAssetId">
    <vt:lpwstr/>
  </property>
  <property fmtid="{D5CDD505-2E9C-101B-9397-08002B2CF9AE}" pid="5" name="_ExtendedDescription">
    <vt:lpwstr/>
  </property>
  <property fmtid="{D5CDD505-2E9C-101B-9397-08002B2CF9AE}" pid="6" name="TriggerFlowInfo">
    <vt:lpwstr/>
  </property>
  <property fmtid="{D5CDD505-2E9C-101B-9397-08002B2CF9AE}" pid="7" name="ShowInCatalog">
    <vt:bool>false</vt:bool>
  </property>
</Properties>
</file>